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D2474" w14:textId="77777777" w:rsidR="00D560C9" w:rsidRPr="00844988" w:rsidRDefault="00D560C9" w:rsidP="004771C9">
      <w:pPr>
        <w:pStyle w:val="Vireliouraai"/>
      </w:pPr>
      <w:r w:rsidRPr="00844988">
        <w:t>KAUNO TECHNOLOGIJOS UNIVERSITETAS</w:t>
      </w:r>
    </w:p>
    <w:p w14:paraId="2C1C3F0C" w14:textId="556C3AC0" w:rsidR="00D560C9" w:rsidRPr="00844988" w:rsidRDefault="00A262C1" w:rsidP="004771C9">
      <w:pPr>
        <w:pStyle w:val="Vireliouraai"/>
      </w:pPr>
      <w:r>
        <w:t xml:space="preserve">INFORMATIKOS </w:t>
      </w:r>
      <w:r w:rsidR="00404E84">
        <w:t>FAKULTETAS</w:t>
      </w:r>
    </w:p>
    <w:p w14:paraId="52AB7F15" w14:textId="77777777" w:rsidR="00D560C9" w:rsidRPr="00844988" w:rsidRDefault="00D560C9" w:rsidP="004771C9">
      <w:pPr>
        <w:pStyle w:val="Vireliouraai"/>
      </w:pPr>
    </w:p>
    <w:p w14:paraId="18372CA9" w14:textId="77777777" w:rsidR="00D560C9" w:rsidRPr="00844988" w:rsidRDefault="00D560C9" w:rsidP="004771C9">
      <w:pPr>
        <w:pStyle w:val="Vireliouraai"/>
      </w:pPr>
    </w:p>
    <w:p w14:paraId="17B915AE" w14:textId="77777777" w:rsidR="00D560C9" w:rsidRPr="00844988" w:rsidRDefault="00D560C9" w:rsidP="004771C9">
      <w:pPr>
        <w:pStyle w:val="Vireliouraai"/>
      </w:pPr>
    </w:p>
    <w:p w14:paraId="32817639" w14:textId="77777777" w:rsidR="00D560C9" w:rsidRPr="00844988" w:rsidRDefault="00D560C9" w:rsidP="004771C9">
      <w:pPr>
        <w:pStyle w:val="Vireliouraai"/>
      </w:pPr>
    </w:p>
    <w:p w14:paraId="2BA14386" w14:textId="77777777" w:rsidR="00D560C9" w:rsidRPr="00844988" w:rsidRDefault="00D560C9" w:rsidP="004771C9">
      <w:pPr>
        <w:pStyle w:val="Vireliouraai"/>
      </w:pPr>
    </w:p>
    <w:p w14:paraId="64A824D9" w14:textId="77777777" w:rsidR="00D560C9" w:rsidRPr="00844988" w:rsidRDefault="00D560C9" w:rsidP="004771C9">
      <w:pPr>
        <w:pStyle w:val="Vireliouraai"/>
      </w:pPr>
    </w:p>
    <w:p w14:paraId="219A8960" w14:textId="77777777" w:rsidR="004C3D88" w:rsidRPr="00844988" w:rsidRDefault="004C3D88" w:rsidP="004771C9">
      <w:pPr>
        <w:pStyle w:val="Vireliouraai"/>
      </w:pPr>
    </w:p>
    <w:p w14:paraId="4094FAF9" w14:textId="77777777" w:rsidR="004C3D88" w:rsidRPr="00844988" w:rsidRDefault="004C3D88" w:rsidP="004771C9">
      <w:pPr>
        <w:pStyle w:val="Vireliouraai"/>
      </w:pPr>
    </w:p>
    <w:p w14:paraId="2E6CE6CB" w14:textId="77777777" w:rsidR="00D560C9" w:rsidRPr="00844988" w:rsidRDefault="00D560C9" w:rsidP="004771C9">
      <w:pPr>
        <w:pStyle w:val="Vireliouraai"/>
      </w:pPr>
    </w:p>
    <w:p w14:paraId="22DEC666" w14:textId="77777777" w:rsidR="00D560C9" w:rsidRPr="00844988" w:rsidRDefault="00D560C9" w:rsidP="004771C9">
      <w:pPr>
        <w:pStyle w:val="Vireliouraai"/>
      </w:pPr>
    </w:p>
    <w:p w14:paraId="576E09ED" w14:textId="77777777" w:rsidR="00D560C9" w:rsidRPr="00844988" w:rsidRDefault="00D560C9" w:rsidP="004771C9">
      <w:pPr>
        <w:pStyle w:val="Vireliouraai"/>
      </w:pPr>
    </w:p>
    <w:p w14:paraId="337F9EE4" w14:textId="3CFBC620" w:rsidR="004C3D88" w:rsidRPr="00844988" w:rsidRDefault="004A3768" w:rsidP="004771C9">
      <w:pPr>
        <w:pStyle w:val="Ataskaitospavadinimas"/>
      </w:pPr>
      <w:r w:rsidRPr="004A3768">
        <w:t xml:space="preserve">Intelektikos pagrindai </w:t>
      </w:r>
      <w:r w:rsidR="00CD083D">
        <w:t>(</w:t>
      </w:r>
      <w:r w:rsidRPr="004A3768">
        <w:t>P176B101</w:t>
      </w:r>
      <w:r w:rsidR="00CD083D">
        <w:t>)</w:t>
      </w:r>
    </w:p>
    <w:p w14:paraId="41FF69D8" w14:textId="1302D500" w:rsidR="00D560C9" w:rsidRPr="00844988" w:rsidRDefault="00111C20" w:rsidP="004771C9">
      <w:pPr>
        <w:pStyle w:val="Ataskaita"/>
      </w:pPr>
      <w:r>
        <w:t>Laboratorinių darbų ataskaita</w:t>
      </w:r>
    </w:p>
    <w:p w14:paraId="7E8C5536" w14:textId="77777777" w:rsidR="00D560C9" w:rsidRPr="00844988" w:rsidRDefault="00D560C9" w:rsidP="004771C9">
      <w:pPr>
        <w:pStyle w:val="Vireliouraai"/>
      </w:pPr>
    </w:p>
    <w:p w14:paraId="68ADFF56" w14:textId="77777777" w:rsidR="00D560C9" w:rsidRPr="00844988" w:rsidRDefault="00D560C9" w:rsidP="004771C9">
      <w:pPr>
        <w:pStyle w:val="Vireliouraai"/>
      </w:pPr>
    </w:p>
    <w:p w14:paraId="762976DB" w14:textId="77777777" w:rsidR="00D560C9" w:rsidRPr="00844988" w:rsidRDefault="00D560C9" w:rsidP="004771C9">
      <w:pPr>
        <w:pStyle w:val="Vireliouraai"/>
      </w:pPr>
    </w:p>
    <w:p w14:paraId="2FC1AFFD" w14:textId="77777777" w:rsidR="00D560C9" w:rsidRPr="00844988" w:rsidRDefault="00D560C9" w:rsidP="004771C9">
      <w:pPr>
        <w:pStyle w:val="Vireliouraai"/>
      </w:pPr>
    </w:p>
    <w:p w14:paraId="34893D46" w14:textId="77777777" w:rsidR="00D560C9" w:rsidRPr="00844988" w:rsidRDefault="00D560C9" w:rsidP="004771C9">
      <w:pPr>
        <w:pStyle w:val="Vireliouraai"/>
      </w:pPr>
    </w:p>
    <w:p w14:paraId="10008165" w14:textId="77777777" w:rsidR="00D560C9" w:rsidRPr="00844988" w:rsidRDefault="00D560C9" w:rsidP="004771C9">
      <w:pPr>
        <w:pStyle w:val="Vireliouraai"/>
      </w:pPr>
    </w:p>
    <w:p w14:paraId="7E70C6CB" w14:textId="77777777" w:rsidR="004771C9" w:rsidRDefault="004771C9" w:rsidP="00EB5168">
      <w:pPr>
        <w:pStyle w:val="Autorius"/>
      </w:pPr>
      <w:r>
        <w:t xml:space="preserve">Atliko: </w:t>
      </w:r>
    </w:p>
    <w:p w14:paraId="47876869" w14:textId="46C159AB" w:rsidR="004771C9" w:rsidRDefault="004771C9" w:rsidP="00EB5168">
      <w:pPr>
        <w:pStyle w:val="Autorius"/>
      </w:pPr>
      <w:r>
        <w:tab/>
      </w:r>
      <w:r w:rsidR="000F7E9F">
        <w:t>IFF-1/4</w:t>
      </w:r>
      <w:r w:rsidR="00AE7C8B">
        <w:t xml:space="preserve"> </w:t>
      </w:r>
      <w:r>
        <w:t xml:space="preserve">gr. </w:t>
      </w:r>
      <w:r w:rsidR="00AE7C8B">
        <w:t>studentas</w:t>
      </w:r>
    </w:p>
    <w:p w14:paraId="30BD57FE" w14:textId="59DD4314" w:rsidR="00D560C9" w:rsidRPr="00844988" w:rsidRDefault="004771C9" w:rsidP="00EB5168">
      <w:pPr>
        <w:pStyle w:val="Autorius"/>
      </w:pPr>
      <w:r>
        <w:tab/>
      </w:r>
      <w:r w:rsidR="000F7E9F">
        <w:t>Mildaras Karvelis</w:t>
      </w:r>
    </w:p>
    <w:p w14:paraId="6AE56890" w14:textId="68257EC6"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6D224F">
        <w:rPr>
          <w:noProof/>
        </w:rPr>
        <w:t>2024 m. gegužės 8 d.</w:t>
      </w:r>
      <w:r w:rsidR="00844988" w:rsidRPr="00844988">
        <w:fldChar w:fldCharType="end"/>
      </w:r>
    </w:p>
    <w:p w14:paraId="7DE94C7A" w14:textId="77777777" w:rsidR="004771C9" w:rsidRDefault="00D560C9" w:rsidP="00EB5168">
      <w:pPr>
        <w:pStyle w:val="Autorius"/>
      </w:pPr>
      <w:r w:rsidRPr="0052026C">
        <w:t>Priėmė:</w:t>
      </w:r>
    </w:p>
    <w:p w14:paraId="7A27E15F" w14:textId="7D63275F" w:rsidR="00D560C9" w:rsidRDefault="004771C9" w:rsidP="00EB5168">
      <w:pPr>
        <w:pStyle w:val="Autorius"/>
      </w:pPr>
      <w:r>
        <w:tab/>
      </w:r>
      <w:r w:rsidR="004A3768">
        <w:t>lekt</w:t>
      </w:r>
      <w:r w:rsidR="00111C20" w:rsidRPr="00111C20">
        <w:t xml:space="preserve">. </w:t>
      </w:r>
      <w:r w:rsidR="004A3768">
        <w:t>A</w:t>
      </w:r>
      <w:r w:rsidR="00B46B4C">
        <w:t>udrius</w:t>
      </w:r>
      <w:r w:rsidR="004A3768">
        <w:t xml:space="preserve"> Nečiūnas</w:t>
      </w:r>
    </w:p>
    <w:p w14:paraId="117BB93C" w14:textId="66F2127B" w:rsidR="004A3768" w:rsidRPr="0052026C" w:rsidRDefault="004A3768" w:rsidP="00EB5168">
      <w:pPr>
        <w:pStyle w:val="Autorius"/>
      </w:pPr>
      <w:r>
        <w:tab/>
      </w:r>
    </w:p>
    <w:p w14:paraId="66FDFFDB" w14:textId="77777777" w:rsidR="00CD58DB" w:rsidRPr="00844988" w:rsidRDefault="00CD58DB" w:rsidP="004771C9">
      <w:pPr>
        <w:pStyle w:val="Vireliouraai"/>
      </w:pPr>
    </w:p>
    <w:p w14:paraId="4BE2A51F" w14:textId="77777777" w:rsidR="004A3768" w:rsidRPr="00844988" w:rsidRDefault="004A3768" w:rsidP="004771C9">
      <w:pPr>
        <w:pStyle w:val="Vireliouraai"/>
      </w:pPr>
    </w:p>
    <w:p w14:paraId="26C72EB2" w14:textId="77777777" w:rsidR="00CD58DB" w:rsidRDefault="00CD58DB" w:rsidP="004A3768">
      <w:pPr>
        <w:pStyle w:val="Vireliouraai"/>
        <w:ind w:firstLine="0"/>
        <w:jc w:val="both"/>
      </w:pPr>
    </w:p>
    <w:p w14:paraId="10E780DD" w14:textId="62ED37FF" w:rsidR="0052026C" w:rsidRPr="004A3768" w:rsidRDefault="0062301A" w:rsidP="004A3768">
      <w:pPr>
        <w:pStyle w:val="Vireliouraai"/>
        <w:ind w:firstLine="0"/>
        <w:rPr>
          <w:lang w:val="en-US"/>
        </w:rPr>
      </w:pPr>
      <w:r w:rsidRPr="00844988">
        <w:t>KAUNAS 20</w:t>
      </w:r>
      <w:r>
        <w:rPr>
          <w:lang w:val="en-US"/>
        </w:rPr>
        <w:t>23</w:t>
      </w:r>
      <w:r w:rsidR="0052026C">
        <w:br w:type="page"/>
      </w:r>
      <w:r w:rsidR="00D560C9" w:rsidRPr="00844988">
        <w:lastRenderedPageBreak/>
        <w:t>TURINYS</w:t>
      </w:r>
    </w:p>
    <w:p w14:paraId="76CDBADF" w14:textId="77777777" w:rsidR="00D560C9" w:rsidRDefault="00D560C9" w:rsidP="0052026C"/>
    <w:p w14:paraId="39AF9B68" w14:textId="40EA1E0E" w:rsidR="00BE158F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 w:rsidRPr="00EB5168"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BE158F">
        <w:rPr>
          <w:noProof/>
        </w:rPr>
        <w:t>1.</w:t>
      </w:r>
      <w:r w:rsidR="00BE158F"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 w:rsidR="00BE158F">
        <w:rPr>
          <w:noProof/>
        </w:rPr>
        <w:t>Įvadas</w:t>
      </w:r>
      <w:r w:rsidR="00BE158F">
        <w:rPr>
          <w:noProof/>
        </w:rPr>
        <w:tab/>
      </w:r>
      <w:r w:rsidR="00BE158F">
        <w:rPr>
          <w:noProof/>
        </w:rPr>
        <w:fldChar w:fldCharType="begin"/>
      </w:r>
      <w:r w:rsidR="00BE158F">
        <w:rPr>
          <w:noProof/>
        </w:rPr>
        <w:instrText xml:space="preserve"> PAGEREF _Toc166097865 \h </w:instrText>
      </w:r>
      <w:r w:rsidR="00BE158F">
        <w:rPr>
          <w:noProof/>
        </w:rPr>
      </w:r>
      <w:r w:rsidR="00BE158F">
        <w:rPr>
          <w:noProof/>
        </w:rPr>
        <w:fldChar w:fldCharType="separate"/>
      </w:r>
      <w:r w:rsidR="006D224F">
        <w:rPr>
          <w:noProof/>
        </w:rPr>
        <w:t>3</w:t>
      </w:r>
      <w:r w:rsidR="00BE158F">
        <w:rPr>
          <w:noProof/>
        </w:rPr>
        <w:fldChar w:fldCharType="end"/>
      </w:r>
    </w:p>
    <w:p w14:paraId="20E9C777" w14:textId="58EF3FD4" w:rsidR="00BE158F" w:rsidRDefault="00BE158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Duomenų rinkinys naudotas II daliai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_Toc166097866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4</w:t>
      </w:r>
      <w:r>
        <w:rPr>
          <w:noProof/>
        </w:rPr>
        <w:fldChar w:fldCharType="end"/>
      </w:r>
    </w:p>
    <w:p w14:paraId="4395DC2C" w14:textId="11ADEF2A" w:rsidR="00BE158F" w:rsidRDefault="00BE158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1 dalis.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_Toc166097867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5</w:t>
      </w:r>
      <w:r>
        <w:rPr>
          <w:noProof/>
        </w:rPr>
        <w:fldChar w:fldCharType="end"/>
      </w:r>
    </w:p>
    <w:p w14:paraId="672C69CF" w14:textId="5DB2F762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Saulės dėmių aktyvumo už 1700- 2014 metus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_Toc166097868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5</w:t>
      </w:r>
      <w:r>
        <w:rPr>
          <w:noProof/>
        </w:rPr>
        <w:fldChar w:fldCharType="end"/>
      </w:r>
    </w:p>
    <w:p w14:paraId="2DE424A2" w14:textId="070E20CF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Trimatis duomenų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_Toc166097869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6</w:t>
      </w:r>
      <w:r>
        <w:rPr>
          <w:noProof/>
        </w:rPr>
        <w:fldChar w:fldCharType="end"/>
      </w:r>
    </w:p>
    <w:p w14:paraId="245E2D0D" w14:textId="519F1908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Tiesinės autoregresijos keoficientų reikšmės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_Toc166097870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7</w:t>
      </w:r>
      <w:r>
        <w:rPr>
          <w:noProof/>
        </w:rPr>
        <w:fldChar w:fldCharType="end"/>
      </w:r>
    </w:p>
    <w:p w14:paraId="4BF3092A" w14:textId="3A458D36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Modelio verifikacija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_Toc166097871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8</w:t>
      </w:r>
      <w:r>
        <w:rPr>
          <w:noProof/>
        </w:rPr>
        <w:fldChar w:fldCharType="end"/>
      </w:r>
    </w:p>
    <w:p w14:paraId="45B36800" w14:textId="587FAFD5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Prognozės klaidų grafikas bei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_Toc166097872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8</w:t>
      </w:r>
      <w:r>
        <w:rPr>
          <w:noProof/>
        </w:rPr>
        <w:fldChar w:fldCharType="end"/>
      </w:r>
    </w:p>
    <w:p w14:paraId="0EA99661" w14:textId="72DBD910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MSE ir MDE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_Toc166097873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9</w:t>
      </w:r>
      <w:r>
        <w:rPr>
          <w:noProof/>
        </w:rPr>
        <w:fldChar w:fldCharType="end"/>
      </w:r>
    </w:p>
    <w:p w14:paraId="1AFABA91" w14:textId="1B3A759F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Neuronai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_Toc166097874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9</w:t>
      </w:r>
      <w:r>
        <w:rPr>
          <w:noProof/>
        </w:rPr>
        <w:fldChar w:fldCharType="end"/>
      </w:r>
    </w:p>
    <w:p w14:paraId="1FD4106A" w14:textId="375B6174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3.8.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Papildomi klausimai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_Toc166097875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9</w:t>
      </w:r>
      <w:r>
        <w:rPr>
          <w:noProof/>
        </w:rPr>
        <w:fldChar w:fldCharType="end"/>
      </w:r>
    </w:p>
    <w:p w14:paraId="25866DC7" w14:textId="3E46471D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3.9.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N =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_Toc166097876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10</w:t>
      </w:r>
      <w:r>
        <w:rPr>
          <w:noProof/>
        </w:rPr>
        <w:fldChar w:fldCharType="end"/>
      </w:r>
    </w:p>
    <w:p w14:paraId="312E38C5" w14:textId="3F8A1019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3.10.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N = 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_Toc166097877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11</w:t>
      </w:r>
      <w:r>
        <w:rPr>
          <w:noProof/>
        </w:rPr>
        <w:fldChar w:fldCharType="end"/>
      </w:r>
    </w:p>
    <w:p w14:paraId="5544B05C" w14:textId="26EFC391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3.11.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_Toc166097878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11</w:t>
      </w:r>
      <w:r>
        <w:rPr>
          <w:noProof/>
        </w:rPr>
        <w:fldChar w:fldCharType="end"/>
      </w:r>
    </w:p>
    <w:p w14:paraId="472EAE9C" w14:textId="259E3527" w:rsidR="00BE158F" w:rsidRDefault="00BE158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2 dalis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_Toc166097879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19</w:t>
      </w:r>
      <w:r>
        <w:rPr>
          <w:noProof/>
        </w:rPr>
        <w:fldChar w:fldCharType="end"/>
      </w:r>
    </w:p>
    <w:p w14:paraId="64ED73CE" w14:textId="145DD649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4.1.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10 intervalų kryžminės patikros eksperimentų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_Toc166097880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19</w:t>
      </w:r>
      <w:r>
        <w:rPr>
          <w:noProof/>
        </w:rPr>
        <w:fldChar w:fldCharType="end"/>
      </w:r>
    </w:p>
    <w:p w14:paraId="04809D93" w14:textId="67101DFE" w:rsidR="00BE158F" w:rsidRDefault="00BE158F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70D38">
        <w:rPr>
          <w:noProof/>
          <w:lang w:val="en-US"/>
        </w:rPr>
        <w:t>4.2.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Kodas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_Toc166097881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20</w:t>
      </w:r>
      <w:r>
        <w:rPr>
          <w:noProof/>
        </w:rPr>
        <w:fldChar w:fldCharType="end"/>
      </w:r>
    </w:p>
    <w:p w14:paraId="5529CDEB" w14:textId="014A5AF8" w:rsidR="00BE158F" w:rsidRDefault="00BE158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/>
          <w14:ligatures w14:val="standardContextual"/>
        </w:rPr>
        <w:tab/>
      </w:r>
      <w:r w:rsidRPr="00970D38">
        <w:rPr>
          <w:noProof/>
          <w:lang w:val="en-US"/>
        </w:rPr>
        <w:t>I</w:t>
      </w:r>
      <w:r>
        <w:rPr>
          <w:noProof/>
        </w:rPr>
        <w:t>švados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_Toc166097882 \h </w:instrText>
      </w:r>
      <w:r>
        <w:rPr>
          <w:noProof/>
        </w:rPr>
      </w:r>
      <w:r>
        <w:rPr>
          <w:noProof/>
        </w:rPr>
        <w:fldChar w:fldCharType="separate"/>
      </w:r>
      <w:r w:rsidR="006D224F">
        <w:rPr>
          <w:noProof/>
        </w:rPr>
        <w:t>21</w:t>
      </w:r>
      <w:r>
        <w:rPr>
          <w:noProof/>
        </w:rPr>
        <w:fldChar w:fldCharType="end"/>
      </w:r>
    </w:p>
    <w:p w14:paraId="6CE004AF" w14:textId="3FCD8F15" w:rsidR="00D560C9" w:rsidRPr="0015714D" w:rsidRDefault="00D560C9" w:rsidP="00EA7E22">
      <w:pPr>
        <w:ind w:firstLine="0"/>
      </w:pPr>
      <w:r w:rsidRPr="00EB5168">
        <w:fldChar w:fldCharType="end"/>
      </w:r>
    </w:p>
    <w:p w14:paraId="54E1CA7A" w14:textId="471F8B29" w:rsidR="00325326" w:rsidRDefault="00A262C1" w:rsidP="004A3768">
      <w:pPr>
        <w:pStyle w:val="Heading1"/>
      </w:pPr>
      <w:r>
        <w:br w:type="page"/>
      </w:r>
      <w:bookmarkStart w:id="0" w:name="_Toc166097865"/>
      <w:r w:rsidR="004A3768">
        <w:lastRenderedPageBreak/>
        <w:t>Įvadas</w:t>
      </w:r>
      <w:bookmarkEnd w:id="0"/>
      <w:r w:rsidR="004A3768">
        <w:t xml:space="preserve"> </w:t>
      </w:r>
    </w:p>
    <w:p w14:paraId="3D65DF20" w14:textId="7028BB27" w:rsidR="004A3768" w:rsidRDefault="005024CB" w:rsidP="005024CB">
      <w:pPr>
        <w:ind w:left="720"/>
        <w:jc w:val="left"/>
      </w:pPr>
      <w:r>
        <w:t>Darbo metu bus panaudotas paprasčiausios struktūros dirbtinis neuroninis tinklas – vienetinis neuronas su</w:t>
      </w:r>
      <w:r>
        <w:t xml:space="preserve"> </w:t>
      </w:r>
      <w:r>
        <w:t>tiesine aktyvavimo funkcija (purelin(n)=purelin(Wp+b)=Wp+b ). Neurono užduotimi bus laiko eilutės k-osios</w:t>
      </w:r>
      <w:r>
        <w:t xml:space="preserve"> </w:t>
      </w:r>
      <w:r>
        <w:t>reikšmės a(k) prognozavimas panaudojant n ankstesnes reikšmes a(k-1), a(k-2), ..., a(k-n). Modelį, kurį</w:t>
      </w:r>
      <w:r>
        <w:t xml:space="preserve"> </w:t>
      </w:r>
      <w:r>
        <w:t>realizuojame esant prielaidai, kad priklausomybė tarp prognozuojamos reikšmės ir prieš tai esančių eilės</w:t>
      </w:r>
      <w:r>
        <w:t xml:space="preserve"> </w:t>
      </w:r>
      <w:r>
        <w:t>elementų gali būti aprašyta naudojant tiesinę funkciją, vadiname autoregresiniu tiesiniu modeliu n-tosios eilės.</w:t>
      </w:r>
      <w:r w:rsidR="004A3768">
        <w:br w:type="page"/>
      </w:r>
    </w:p>
    <w:p w14:paraId="5A6291E0" w14:textId="6182AD60" w:rsidR="004A3768" w:rsidRDefault="004A3768" w:rsidP="004A3768">
      <w:pPr>
        <w:pStyle w:val="Heading1"/>
      </w:pPr>
      <w:bookmarkStart w:id="1" w:name="_Toc166097866"/>
      <w:r>
        <w:lastRenderedPageBreak/>
        <w:t>Duomenų rinkinys</w:t>
      </w:r>
      <w:r w:rsidR="005024CB">
        <w:t xml:space="preserve"> naudotas II daliai</w:t>
      </w:r>
      <w:bookmarkEnd w:id="1"/>
    </w:p>
    <w:p w14:paraId="3631FD33" w14:textId="47ED28AC" w:rsidR="004A3768" w:rsidRDefault="004A3768" w:rsidP="004A3768">
      <w:r>
        <w:t>Duomenų rinkinį sudaro:</w:t>
      </w:r>
    </w:p>
    <w:p w14:paraId="1A2DDA61" w14:textId="437247DF" w:rsidR="004A3768" w:rsidRDefault="004A3768">
      <w:pPr>
        <w:pStyle w:val="ListParagraph"/>
        <w:numPr>
          <w:ilvl w:val="0"/>
          <w:numId w:val="2"/>
        </w:numPr>
      </w:pPr>
      <w:r>
        <w:t>„City“ – miesto pavadinimas;</w:t>
      </w:r>
    </w:p>
    <w:p w14:paraId="235BC556" w14:textId="7C5E4A92" w:rsidR="004A3768" w:rsidRDefault="004A3768">
      <w:pPr>
        <w:pStyle w:val="ListParagraph"/>
        <w:numPr>
          <w:ilvl w:val="0"/>
          <w:numId w:val="2"/>
        </w:numPr>
      </w:pPr>
      <w:r>
        <w:t>„</w:t>
      </w:r>
      <w:r w:rsidRPr="004A3768">
        <w:t>Vehicle Type</w:t>
      </w:r>
      <w:r>
        <w:t>“ – transporto priemonės tipas;</w:t>
      </w:r>
    </w:p>
    <w:p w14:paraId="19AFF748" w14:textId="6410B6D4" w:rsidR="004A3768" w:rsidRDefault="004A3768">
      <w:pPr>
        <w:pStyle w:val="ListParagraph"/>
        <w:numPr>
          <w:ilvl w:val="0"/>
          <w:numId w:val="2"/>
        </w:numPr>
      </w:pPr>
      <w:r>
        <w:t>„Weather“ – oro sąlygos;</w:t>
      </w:r>
    </w:p>
    <w:p w14:paraId="4CB29F74" w14:textId="58413CC2" w:rsidR="004A3768" w:rsidRDefault="004A3768">
      <w:pPr>
        <w:pStyle w:val="ListParagraph"/>
        <w:numPr>
          <w:ilvl w:val="0"/>
          <w:numId w:val="2"/>
        </w:numPr>
      </w:pPr>
      <w:r>
        <w:t>„Economic Condition“ – ekonominė padėtis;</w:t>
      </w:r>
    </w:p>
    <w:p w14:paraId="6C38BD93" w14:textId="26C46A5C" w:rsidR="004A3768" w:rsidRDefault="004A3768">
      <w:pPr>
        <w:pStyle w:val="ListParagraph"/>
        <w:numPr>
          <w:ilvl w:val="0"/>
          <w:numId w:val="2"/>
        </w:numPr>
      </w:pPr>
      <w:r>
        <w:t>„Day of Week“ – savaitės diena;</w:t>
      </w:r>
    </w:p>
    <w:p w14:paraId="6BEBC100" w14:textId="5944F10E" w:rsidR="004A3768" w:rsidRDefault="004A3768">
      <w:pPr>
        <w:pStyle w:val="ListParagraph"/>
        <w:numPr>
          <w:ilvl w:val="0"/>
          <w:numId w:val="2"/>
        </w:numPr>
      </w:pPr>
      <w:r>
        <w:t>„Hour of Day“ – valanda (1-24 h.);</w:t>
      </w:r>
    </w:p>
    <w:p w14:paraId="0C5FFBA0" w14:textId="34E037B3" w:rsidR="004A3768" w:rsidRDefault="004A3768">
      <w:pPr>
        <w:pStyle w:val="ListParagraph"/>
        <w:numPr>
          <w:ilvl w:val="0"/>
          <w:numId w:val="2"/>
        </w:numPr>
      </w:pPr>
      <w:r>
        <w:t>„Speed“ – greitis, km/h;</w:t>
      </w:r>
    </w:p>
    <w:p w14:paraId="6F0E209D" w14:textId="7E1AA417" w:rsidR="004A3768" w:rsidRDefault="004A3768">
      <w:pPr>
        <w:pStyle w:val="ListParagraph"/>
        <w:numPr>
          <w:ilvl w:val="0"/>
          <w:numId w:val="2"/>
        </w:numPr>
      </w:pPr>
      <w:r>
        <w:t>„Is Peak Hour “ – ar tai piko valanda? (True arba false, 0 arba 1);</w:t>
      </w:r>
    </w:p>
    <w:p w14:paraId="54B89F2D" w14:textId="3AD90B39" w:rsidR="004A3768" w:rsidRDefault="004A3768">
      <w:pPr>
        <w:pStyle w:val="ListParagraph"/>
        <w:numPr>
          <w:ilvl w:val="0"/>
          <w:numId w:val="2"/>
        </w:numPr>
      </w:pPr>
      <w:r>
        <w:t>„Random Event Occured“ – ar kažkas įvyko? (True arba false, 0 arba 1);</w:t>
      </w:r>
    </w:p>
    <w:p w14:paraId="46DA316D" w14:textId="4A0EA5B0" w:rsidR="004A3768" w:rsidRDefault="004A3768">
      <w:pPr>
        <w:pStyle w:val="ListParagraph"/>
        <w:numPr>
          <w:ilvl w:val="0"/>
          <w:numId w:val="2"/>
        </w:numPr>
      </w:pPr>
      <w:r>
        <w:t>„Energy Consumption“ – energijos suvartojimas;</w:t>
      </w:r>
    </w:p>
    <w:p w14:paraId="5A704EA1" w14:textId="653EF2BA" w:rsidR="004A3768" w:rsidRDefault="004A3768">
      <w:pPr>
        <w:pStyle w:val="ListParagraph"/>
        <w:numPr>
          <w:ilvl w:val="0"/>
          <w:numId w:val="2"/>
        </w:numPr>
      </w:pPr>
      <w:r>
        <w:t>„Traffic Density“ – eismo tankumas.</w:t>
      </w:r>
    </w:p>
    <w:p w14:paraId="7592E198" w14:textId="5B21CF27" w:rsidR="00A13531" w:rsidRDefault="00A13531">
      <w:pPr>
        <w:ind w:firstLine="0"/>
        <w:jc w:val="left"/>
      </w:pPr>
    </w:p>
    <w:p w14:paraId="199D6201" w14:textId="77777777" w:rsidR="005024CB" w:rsidRDefault="005024CB">
      <w:pPr>
        <w:ind w:firstLine="0"/>
        <w:jc w:val="left"/>
      </w:pPr>
      <w:r>
        <w:br w:type="page"/>
      </w:r>
    </w:p>
    <w:p w14:paraId="28E666FE" w14:textId="21ECA7AB" w:rsidR="00824AE8" w:rsidRDefault="005024CB" w:rsidP="005024CB">
      <w:pPr>
        <w:pStyle w:val="Heading1"/>
      </w:pPr>
      <w:bookmarkStart w:id="2" w:name="_Toc166097867"/>
      <w:r>
        <w:lastRenderedPageBreak/>
        <w:t>1 dalis</w:t>
      </w:r>
      <w:r w:rsidR="00824AE8">
        <w:t>.</w:t>
      </w:r>
      <w:bookmarkEnd w:id="2"/>
      <w:r>
        <w:t xml:space="preserve"> </w:t>
      </w:r>
    </w:p>
    <w:p w14:paraId="42A4998E" w14:textId="170C6FC5" w:rsidR="005024CB" w:rsidRDefault="005024CB" w:rsidP="005024CB">
      <w:pPr>
        <w:pStyle w:val="Heading2"/>
      </w:pPr>
      <w:bookmarkStart w:id="3" w:name="_Toc166097868"/>
      <w:r>
        <w:t>S</w:t>
      </w:r>
      <w:r>
        <w:t>aulės dėmių aktyvumo už 1700- 2014 metus grafik</w:t>
      </w:r>
      <w:r>
        <w:t>as</w:t>
      </w:r>
      <w:bookmarkEnd w:id="3"/>
    </w:p>
    <w:p w14:paraId="55F30F45" w14:textId="1064BAD6" w:rsidR="005024CB" w:rsidRDefault="005024CB" w:rsidP="005024CB">
      <w:pPr>
        <w:ind w:hanging="284"/>
        <w:jc w:val="center"/>
      </w:pPr>
      <w:r w:rsidRPr="005024CB">
        <w:drawing>
          <wp:inline distT="0" distB="0" distL="0" distR="0" wp14:anchorId="03606CCD" wp14:editId="2E893933">
            <wp:extent cx="6299835" cy="3895090"/>
            <wp:effectExtent l="0" t="0" r="5715" b="0"/>
            <wp:docPr id="246996175" name="Picture 1" descr="A graph showing a graph of met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6175" name="Picture 1" descr="A graph showing a graph of metal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36D0" w14:textId="58C74DA5" w:rsidR="005024CB" w:rsidRDefault="005024CB" w:rsidP="005024CB">
      <w:pPr>
        <w:pStyle w:val="Heading2"/>
      </w:pPr>
      <w:bookmarkStart w:id="4" w:name="_Toc166097869"/>
      <w:r>
        <w:lastRenderedPageBreak/>
        <w:t>Trimatis duomenų grafikas</w:t>
      </w:r>
      <w:bookmarkEnd w:id="4"/>
    </w:p>
    <w:p w14:paraId="3A4050E1" w14:textId="51AF2C56" w:rsidR="005024CB" w:rsidRDefault="005024CB" w:rsidP="005024CB">
      <w:r w:rsidRPr="005024CB">
        <w:drawing>
          <wp:inline distT="0" distB="0" distL="0" distR="0" wp14:anchorId="4844B748" wp14:editId="0F382F68">
            <wp:extent cx="5249008" cy="4686954"/>
            <wp:effectExtent l="0" t="0" r="8890" b="0"/>
            <wp:docPr id="364640464" name="Picture 1" descr="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0464" name="Picture 1" descr="A graph with re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4E37" w14:textId="3B200A5C" w:rsidR="005024CB" w:rsidRDefault="005024CB" w:rsidP="005024CB">
      <w:pPr>
        <w:pStyle w:val="Heading2"/>
      </w:pPr>
      <w:bookmarkStart w:id="5" w:name="_Toc166097870"/>
      <w:r>
        <w:lastRenderedPageBreak/>
        <w:t>T</w:t>
      </w:r>
      <w:r>
        <w:t>iesinės autoregresijos</w:t>
      </w:r>
      <w:r>
        <w:t xml:space="preserve"> keoficientų reikšmės</w:t>
      </w:r>
      <w:bookmarkEnd w:id="5"/>
    </w:p>
    <w:p w14:paraId="2982FCB1" w14:textId="0F1ADC4A" w:rsidR="005024CB" w:rsidRDefault="005024CB" w:rsidP="005024CB">
      <w:pPr>
        <w:ind w:hanging="142"/>
      </w:pPr>
      <w:r w:rsidRPr="005024CB">
        <w:drawing>
          <wp:inline distT="0" distB="0" distL="0" distR="0" wp14:anchorId="1481CE57" wp14:editId="7864C8CE">
            <wp:extent cx="6299835" cy="4722495"/>
            <wp:effectExtent l="0" t="0" r="5715" b="1905"/>
            <wp:docPr id="1968528992" name="Picture 1" descr="A graph with a bar and a number of 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28992" name="Picture 1" descr="A graph with a bar and a number of red squar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1E2" w14:textId="77777777" w:rsidR="005024CB" w:rsidRPr="005024CB" w:rsidRDefault="005024CB" w:rsidP="005024C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5024CB">
        <w:rPr>
          <w:rFonts w:ascii="Times New Roman" w:hAnsi="Times New Roman" w:cs="Times New Roman"/>
          <w:sz w:val="22"/>
          <w:szCs w:val="22"/>
        </w:rPr>
        <w:t>Modelio</w:t>
      </w:r>
      <w:proofErr w:type="spellEnd"/>
      <w:r w:rsidRPr="005024C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024CB">
        <w:rPr>
          <w:rFonts w:ascii="Times New Roman" w:hAnsi="Times New Roman" w:cs="Times New Roman"/>
          <w:sz w:val="22"/>
          <w:szCs w:val="22"/>
        </w:rPr>
        <w:t>koeficientai</w:t>
      </w:r>
      <w:proofErr w:type="spellEnd"/>
      <w:r w:rsidRPr="005024CB">
        <w:rPr>
          <w:rFonts w:ascii="Times New Roman" w:hAnsi="Times New Roman" w:cs="Times New Roman"/>
          <w:sz w:val="22"/>
          <w:szCs w:val="22"/>
        </w:rPr>
        <w:t xml:space="preserve"> (w1, w2, b): [-0.</w:t>
      </w:r>
      <w:proofErr w:type="gramStart"/>
      <w:r w:rsidRPr="005024CB">
        <w:rPr>
          <w:rFonts w:ascii="Times New Roman" w:hAnsi="Times New Roman" w:cs="Times New Roman"/>
          <w:sz w:val="22"/>
          <w:szCs w:val="22"/>
        </w:rPr>
        <w:t>67608198  1.37150939</w:t>
      </w:r>
      <w:proofErr w:type="gramEnd"/>
      <w:r w:rsidRPr="005024CB">
        <w:rPr>
          <w:rFonts w:ascii="Times New Roman" w:hAnsi="Times New Roman" w:cs="Times New Roman"/>
          <w:sz w:val="22"/>
          <w:szCs w:val="22"/>
        </w:rPr>
        <w:t>] 13.403683236718116</w:t>
      </w:r>
    </w:p>
    <w:p w14:paraId="71E7A17C" w14:textId="30C02A8B" w:rsidR="005024CB" w:rsidRDefault="005024CB" w:rsidP="005024CB">
      <w:pPr>
        <w:pStyle w:val="Heading2"/>
      </w:pPr>
      <w:bookmarkStart w:id="6" w:name="_Toc166097871"/>
      <w:r>
        <w:lastRenderedPageBreak/>
        <w:t>Modelio verifikacija</w:t>
      </w:r>
      <w:bookmarkEnd w:id="6"/>
    </w:p>
    <w:p w14:paraId="5BEE8A1A" w14:textId="03177D42" w:rsidR="005024CB" w:rsidRDefault="005024CB" w:rsidP="005024CB">
      <w:pPr>
        <w:ind w:hanging="426"/>
      </w:pPr>
      <w:r w:rsidRPr="005024CB">
        <w:drawing>
          <wp:inline distT="0" distB="0" distL="0" distR="0" wp14:anchorId="372CF656" wp14:editId="56CB4501">
            <wp:extent cx="6299835" cy="3891280"/>
            <wp:effectExtent l="0" t="0" r="5715" b="0"/>
            <wp:docPr id="103758146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1467" name="Picture 1" descr="A graph with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0A5" w14:textId="405EDF56" w:rsidR="005024CB" w:rsidRDefault="005024CB" w:rsidP="005024CB">
      <w:pPr>
        <w:ind w:hanging="426"/>
      </w:pPr>
      <w:r>
        <w:t>Prognozuojamos reikšmės yra gan panašios į tikrąsias, todėl modelis yra geras.</w:t>
      </w:r>
    </w:p>
    <w:p w14:paraId="3C414FAC" w14:textId="36F99E77" w:rsidR="005024CB" w:rsidRDefault="005024CB" w:rsidP="005024CB">
      <w:pPr>
        <w:pStyle w:val="Heading2"/>
      </w:pPr>
      <w:bookmarkStart w:id="7" w:name="_Toc166097872"/>
      <w:r>
        <w:t>Prognozės klaidų grafikas bei histograma</w:t>
      </w:r>
      <w:bookmarkEnd w:id="7"/>
    </w:p>
    <w:p w14:paraId="57E38FF2" w14:textId="725F29B5" w:rsidR="005024CB" w:rsidRDefault="005024CB" w:rsidP="005024CB">
      <w:pPr>
        <w:ind w:hanging="284"/>
      </w:pPr>
      <w:r w:rsidRPr="005024CB">
        <w:drawing>
          <wp:inline distT="0" distB="0" distL="0" distR="0" wp14:anchorId="47CFF79E" wp14:editId="3671FB67">
            <wp:extent cx="6299835" cy="3893820"/>
            <wp:effectExtent l="0" t="0" r="5715" b="0"/>
            <wp:docPr id="923847726" name="Picture 1" descr="A graph with red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7726" name="Picture 1" descr="A graph with red and yellow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9D4" w14:textId="06863E50" w:rsidR="005024CB" w:rsidRDefault="005024CB" w:rsidP="005024CB">
      <w:pPr>
        <w:ind w:hanging="284"/>
      </w:pPr>
      <w:r w:rsidRPr="005024CB">
        <w:lastRenderedPageBreak/>
        <w:drawing>
          <wp:inline distT="0" distB="0" distL="0" distR="0" wp14:anchorId="67114659" wp14:editId="78A39C0D">
            <wp:extent cx="6299835" cy="4612640"/>
            <wp:effectExtent l="0" t="0" r="5715" b="0"/>
            <wp:docPr id="915133174" name="Picture 1" descr="A graph of a number of red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3174" name="Picture 1" descr="A graph of a number of red and orange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890A" w14:textId="2B8170DB" w:rsidR="005024CB" w:rsidRDefault="005024CB" w:rsidP="005024CB">
      <w:pPr>
        <w:pStyle w:val="Heading2"/>
      </w:pPr>
      <w:bookmarkStart w:id="8" w:name="_Toc166097873"/>
      <w:r>
        <w:t>MSE ir MDE</w:t>
      </w:r>
      <w:bookmarkEnd w:id="8"/>
    </w:p>
    <w:p w14:paraId="3FB877ED" w14:textId="77777777" w:rsidR="005024CB" w:rsidRDefault="005024CB" w:rsidP="005024CB">
      <w:r>
        <w:t>MSE su apmokymo duomenų rinkiniu (Pu): 217.1720799837935</w:t>
      </w:r>
    </w:p>
    <w:p w14:paraId="09D67032" w14:textId="22DD8E99" w:rsidR="005024CB" w:rsidRDefault="005024CB" w:rsidP="005024CB">
      <w:r>
        <w:t>MSE su testavimo duomenų rinkiniu (Pt): 386.40419314929693</w:t>
      </w:r>
    </w:p>
    <w:p w14:paraId="28D5BC67" w14:textId="77777777" w:rsidR="005024CB" w:rsidRDefault="005024CB" w:rsidP="005024CB"/>
    <w:p w14:paraId="71D65449" w14:textId="77777777" w:rsidR="005024CB" w:rsidRDefault="005024CB" w:rsidP="005024CB">
      <w:r>
        <w:t>MAD su apmokymo duomenų rinkiniu (Pu): 8.709692821703268</w:t>
      </w:r>
    </w:p>
    <w:p w14:paraId="4312A1B7" w14:textId="466C595F" w:rsidR="005024CB" w:rsidRDefault="005024CB" w:rsidP="005024CB">
      <w:r>
        <w:t>MAD su testavimo duomenų rinkiniu (Pt): 10.768026797610418</w:t>
      </w:r>
    </w:p>
    <w:p w14:paraId="2BD08CC7" w14:textId="77777777" w:rsidR="005024CB" w:rsidRDefault="005024CB" w:rsidP="005024CB"/>
    <w:p w14:paraId="7384852A" w14:textId="77777777" w:rsidR="00DF6CD9" w:rsidRDefault="00DF6CD9" w:rsidP="005024CB"/>
    <w:p w14:paraId="1271CD57" w14:textId="5B175278" w:rsidR="00DF6CD9" w:rsidRDefault="00DF6CD9" w:rsidP="005024CB">
      <w:r>
        <w:t>Iš MSE duomenų matome, kad modelis naudodamas apmokymo duomenų rinkinį duoda geresnius rezultatus, nei testavimo duomenimis. Tą patį galime pamatyti ir MAD duomenyse.</w:t>
      </w:r>
      <w:r w:rsidRPr="00DF6CD9">
        <w:t xml:space="preserve"> </w:t>
      </w:r>
      <w:r>
        <w:t>Taigi</w:t>
      </w:r>
      <w:r w:rsidRPr="00DF6CD9">
        <w:t>, šie palyginimai rodo, kad modelis galbūt šiek tiek per daug prisitaikė prie apmokymo duomenų rinkinio, nes jis veikia geriau ant apmokymo duomenų lyginant su testavimo duomenimis.</w:t>
      </w:r>
    </w:p>
    <w:p w14:paraId="751887DD" w14:textId="194352BD" w:rsidR="00DF6CD9" w:rsidRDefault="00DF6CD9" w:rsidP="00DF6CD9">
      <w:pPr>
        <w:pStyle w:val="Heading2"/>
      </w:pPr>
      <w:bookmarkStart w:id="9" w:name="_Toc166097874"/>
      <w:r>
        <w:t>Neuronai</w:t>
      </w:r>
      <w:bookmarkEnd w:id="9"/>
    </w:p>
    <w:p w14:paraId="7000CCA0" w14:textId="77777777" w:rsidR="00DF6CD9" w:rsidRDefault="00DF6CD9" w:rsidP="00DF6CD9">
      <w:r>
        <w:t>Modelio svorio koeficientai:</w:t>
      </w:r>
    </w:p>
    <w:p w14:paraId="69B7010C" w14:textId="77777777" w:rsidR="00DF6CD9" w:rsidRDefault="00DF6CD9" w:rsidP="00DF6CD9">
      <w:r>
        <w:t>[ 0.02501411  0.06294911  0.10144713  0.06211782  0.00485831 -0.00450769</w:t>
      </w:r>
    </w:p>
    <w:p w14:paraId="2CB00AFE" w14:textId="77777777" w:rsidR="00DF6CD9" w:rsidRDefault="00DF6CD9" w:rsidP="00DF6CD9">
      <w:r>
        <w:t xml:space="preserve"> -0.0061103   0.10486303 -0.18946514 -0.31495366  1.16050474]</w:t>
      </w:r>
    </w:p>
    <w:p w14:paraId="78A27FBF" w14:textId="77777777" w:rsidR="00DF6CD9" w:rsidRDefault="00DF6CD9" w:rsidP="00DF6CD9">
      <w:r>
        <w:t>MSE: 204.7484648436556</w:t>
      </w:r>
    </w:p>
    <w:p w14:paraId="777E1607" w14:textId="0D0BBB8D" w:rsidR="00DF6CD9" w:rsidRDefault="00DF6CD9" w:rsidP="00DF6CD9">
      <w:r>
        <w:t>MAD: 7.690210484673706</w:t>
      </w:r>
    </w:p>
    <w:p w14:paraId="538EBE12" w14:textId="767F69B3" w:rsidR="00DF6CD9" w:rsidRDefault="00DF6CD9" w:rsidP="00DF6CD9">
      <w:r>
        <w:t>Iš gautų duomenų matome, kad gavo geresnius rezultatus lyginant su rezultatais gautais panaudojant senesnius metodus.</w:t>
      </w:r>
    </w:p>
    <w:p w14:paraId="534862F0" w14:textId="08F6C979" w:rsidR="00DF6CD9" w:rsidRPr="00DF6CD9" w:rsidRDefault="001C4295" w:rsidP="00DF6CD9">
      <w:pPr>
        <w:pStyle w:val="Heading2"/>
      </w:pPr>
      <w:bookmarkStart w:id="10" w:name="_Toc166097875"/>
      <w:r>
        <w:t>Papildomi klausimai</w:t>
      </w:r>
      <w:bookmarkEnd w:id="10"/>
    </w:p>
    <w:p w14:paraId="7578DB52" w14:textId="59A11C06" w:rsidR="00DF6CD9" w:rsidRDefault="001C4295" w:rsidP="001C4295">
      <w:pPr>
        <w:pStyle w:val="ListParagraph"/>
        <w:numPr>
          <w:ilvl w:val="0"/>
          <w:numId w:val="7"/>
        </w:numPr>
      </w:pPr>
      <w:r w:rsidRPr="001C4295">
        <w:rPr>
          <w:b/>
          <w:bCs/>
        </w:rPr>
        <w:t>Ar mokymosi procesas yra konverguojantis? Jeigu ne, pamąstyti kas gali būti priežastimi ir pakeisti atitinkamą parametrą</w:t>
      </w:r>
      <w:r>
        <w:t>.</w:t>
      </w:r>
      <w:r>
        <w:t xml:space="preserve"> – Taip, procesas koverguoja, nes didinant maksimalų epochu kiekį matome, kad MSE ir MAD rezultatai keičiasi labai mažai.</w:t>
      </w:r>
    </w:p>
    <w:p w14:paraId="5FFE5580" w14:textId="77777777" w:rsidR="001C4295" w:rsidRDefault="001C4295" w:rsidP="005024CB"/>
    <w:p w14:paraId="4CFB764A" w14:textId="224A7DE8" w:rsidR="001C4295" w:rsidRDefault="001C4295" w:rsidP="001C4295">
      <w:pPr>
        <w:pStyle w:val="ListParagraph"/>
        <w:numPr>
          <w:ilvl w:val="0"/>
          <w:numId w:val="7"/>
        </w:numPr>
      </w:pPr>
      <w:r w:rsidRPr="001C4295">
        <w:rPr>
          <w:b/>
          <w:bCs/>
        </w:rPr>
        <w:lastRenderedPageBreak/>
        <w:t>Kokios yra naujos neurono svorių koeficientų reikšmės ?</w:t>
      </w:r>
      <w:r>
        <w:t xml:space="preserve"> – </w:t>
      </w:r>
    </w:p>
    <w:p w14:paraId="1ECCF49E" w14:textId="77777777" w:rsidR="001C4295" w:rsidRDefault="001C4295" w:rsidP="001C4295">
      <w:pPr>
        <w:pStyle w:val="ListParagraph"/>
      </w:pPr>
    </w:p>
    <w:p w14:paraId="78F90E85" w14:textId="321E3C48" w:rsidR="001C4295" w:rsidRDefault="001C4295" w:rsidP="001C4295">
      <w:pPr>
        <w:pStyle w:val="ListParagraph"/>
        <w:ind w:left="1440" w:firstLine="0"/>
      </w:pPr>
      <w:r>
        <w:t>Modelio svorio koeficientai:</w:t>
      </w:r>
    </w:p>
    <w:p w14:paraId="05AF098B" w14:textId="77777777" w:rsidR="001C4295" w:rsidRDefault="001C4295" w:rsidP="001C4295">
      <w:pPr>
        <w:pStyle w:val="ListParagraph"/>
        <w:ind w:left="1440" w:firstLine="0"/>
      </w:pPr>
      <w:r>
        <w:t>[ 0.19458603  0.04440377  0.11073855  0.05063369 -0.0155591   0.07735881</w:t>
      </w:r>
    </w:p>
    <w:p w14:paraId="270DCB7A" w14:textId="77777777" w:rsidR="001C4295" w:rsidRDefault="001C4295" w:rsidP="001C4295">
      <w:pPr>
        <w:pStyle w:val="ListParagraph"/>
        <w:ind w:left="1440" w:firstLine="0"/>
      </w:pPr>
      <w:r>
        <w:t xml:space="preserve"> -0.13705856  0.15750634 -0.03512222 -0.58036385  1.30690148]</w:t>
      </w:r>
    </w:p>
    <w:p w14:paraId="0423AEDC" w14:textId="77777777" w:rsidR="001C4295" w:rsidRDefault="001C4295" w:rsidP="001C4295">
      <w:pPr>
        <w:pStyle w:val="ListParagraph"/>
        <w:ind w:left="1440" w:firstLine="0"/>
      </w:pPr>
    </w:p>
    <w:p w14:paraId="2D5AC309" w14:textId="56DFA5EF" w:rsidR="001C4295" w:rsidRPr="001C4295" w:rsidRDefault="001C4295" w:rsidP="001C4295">
      <w:pPr>
        <w:pStyle w:val="ListParagraph"/>
        <w:numPr>
          <w:ilvl w:val="0"/>
          <w:numId w:val="7"/>
        </w:numPr>
        <w:rPr>
          <w:b/>
          <w:bCs/>
        </w:rPr>
      </w:pPr>
      <w:r w:rsidRPr="001C4295">
        <w:rPr>
          <w:b/>
          <w:bCs/>
        </w:rPr>
        <w:t>Kokia yra neurono darbo kokybės įverčio MSE ir MAD reikšmės ?</w:t>
      </w:r>
    </w:p>
    <w:p w14:paraId="3AC3EBDF" w14:textId="77777777" w:rsidR="001C4295" w:rsidRDefault="001C4295" w:rsidP="001C4295">
      <w:pPr>
        <w:pStyle w:val="ListParagraph"/>
        <w:ind w:left="1440" w:firstLine="0"/>
      </w:pPr>
      <w:r>
        <w:t>MSE: 198.20249811808634</w:t>
      </w:r>
    </w:p>
    <w:p w14:paraId="093CB084" w14:textId="77777777" w:rsidR="001C4295" w:rsidRDefault="001C4295" w:rsidP="001C4295">
      <w:pPr>
        <w:pStyle w:val="ListParagraph"/>
        <w:ind w:left="1440" w:firstLine="0"/>
      </w:pPr>
      <w:r>
        <w:t>MAD: 7.715604370064284</w:t>
      </w:r>
    </w:p>
    <w:p w14:paraId="0558CD2D" w14:textId="74E4B686" w:rsidR="001C4295" w:rsidRDefault="001C4295" w:rsidP="001C4295">
      <w:pPr>
        <w:pStyle w:val="Heading2"/>
        <w:rPr>
          <w:lang w:val="en-US"/>
        </w:rPr>
      </w:pPr>
      <w:bookmarkStart w:id="11" w:name="_Toc166097876"/>
      <w:r>
        <w:rPr>
          <w:lang w:val="en-US"/>
        </w:rPr>
        <w:t>N = 6</w:t>
      </w:r>
      <w:bookmarkEnd w:id="11"/>
    </w:p>
    <w:p w14:paraId="4A022686" w14:textId="6BADDC2E" w:rsid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drawing>
          <wp:inline distT="0" distB="0" distL="0" distR="0" wp14:anchorId="07E4B32C" wp14:editId="14B2B800">
            <wp:extent cx="6299835" cy="3943985"/>
            <wp:effectExtent l="0" t="0" r="5715" b="0"/>
            <wp:docPr id="104611891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18912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6F6" w14:textId="77777777" w:rsidR="001C4295" w:rsidRPr="001C4295" w:rsidRDefault="001C4295" w:rsidP="001C4295">
      <w:pPr>
        <w:ind w:hanging="284"/>
        <w:rPr>
          <w:lang w:val="en-US"/>
        </w:rPr>
      </w:pPr>
      <w:proofErr w:type="spellStart"/>
      <w:r w:rsidRPr="001C4295">
        <w:rPr>
          <w:lang w:val="en-US"/>
        </w:rPr>
        <w:t>Modelio</w:t>
      </w:r>
      <w:proofErr w:type="spellEnd"/>
      <w:r w:rsidRPr="001C4295">
        <w:rPr>
          <w:lang w:val="en-US"/>
        </w:rPr>
        <w:t xml:space="preserve"> </w:t>
      </w:r>
      <w:proofErr w:type="spellStart"/>
      <w:r w:rsidRPr="001C4295">
        <w:rPr>
          <w:lang w:val="en-US"/>
        </w:rPr>
        <w:t>svorio</w:t>
      </w:r>
      <w:proofErr w:type="spellEnd"/>
      <w:r w:rsidRPr="001C4295">
        <w:rPr>
          <w:lang w:val="en-US"/>
        </w:rPr>
        <w:t xml:space="preserve"> </w:t>
      </w:r>
      <w:proofErr w:type="spellStart"/>
      <w:r w:rsidRPr="001C4295">
        <w:rPr>
          <w:lang w:val="en-US"/>
        </w:rPr>
        <w:t>koeficientai</w:t>
      </w:r>
      <w:proofErr w:type="spellEnd"/>
      <w:r w:rsidRPr="001C4295">
        <w:rPr>
          <w:lang w:val="en-US"/>
        </w:rPr>
        <w:t>:</w:t>
      </w:r>
    </w:p>
    <w:p w14:paraId="1E1D6C24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 xml:space="preserve">[ </w:t>
      </w:r>
      <w:proofErr w:type="gramStart"/>
      <w:r w:rsidRPr="001C4295">
        <w:rPr>
          <w:lang w:val="en-US"/>
        </w:rPr>
        <w:t>0.05697369  0.22458603</w:t>
      </w:r>
      <w:proofErr w:type="gramEnd"/>
      <w:r w:rsidRPr="001C4295">
        <w:rPr>
          <w:lang w:val="en-US"/>
        </w:rPr>
        <w:t xml:space="preserve"> -0.13451327  0.09022679 -0.17259468 -0.39955676</w:t>
      </w:r>
    </w:p>
    <w:p w14:paraId="69CA7392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 xml:space="preserve">  1.34191379]</w:t>
      </w:r>
    </w:p>
    <w:p w14:paraId="16C0A7B8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>MSE: 243.49443018281818</w:t>
      </w:r>
    </w:p>
    <w:p w14:paraId="791CC8F0" w14:textId="77EF0519" w:rsid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>MAD: 8.254555255385938</w:t>
      </w:r>
    </w:p>
    <w:p w14:paraId="4764C38B" w14:textId="77777777" w:rsidR="001C4295" w:rsidRDefault="001C4295" w:rsidP="001C4295">
      <w:pPr>
        <w:ind w:hanging="284"/>
        <w:rPr>
          <w:lang w:val="en-US"/>
        </w:rPr>
      </w:pPr>
    </w:p>
    <w:p w14:paraId="632A3DD6" w14:textId="06EB0ABE" w:rsidR="001C4295" w:rsidRDefault="001C4295" w:rsidP="001C429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2" w:name="_Toc166097877"/>
      <w:r>
        <w:rPr>
          <w:lang w:val="en-US"/>
        </w:rPr>
        <w:t>N = 10</w:t>
      </w:r>
      <w:bookmarkEnd w:id="12"/>
    </w:p>
    <w:p w14:paraId="7DEEF42C" w14:textId="3E0B5AE0" w:rsid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drawing>
          <wp:inline distT="0" distB="0" distL="0" distR="0" wp14:anchorId="54AA2874" wp14:editId="47EB09BB">
            <wp:extent cx="6299835" cy="3878580"/>
            <wp:effectExtent l="0" t="0" r="5715" b="7620"/>
            <wp:docPr id="1506604954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04954" name="Picture 1" descr="A graph showing a number of data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4F6A" w14:textId="77777777" w:rsidR="001C4295" w:rsidRPr="001C4295" w:rsidRDefault="001C4295" w:rsidP="001C4295">
      <w:pPr>
        <w:ind w:hanging="284"/>
        <w:rPr>
          <w:lang w:val="en-US"/>
        </w:rPr>
      </w:pPr>
      <w:proofErr w:type="spellStart"/>
      <w:r w:rsidRPr="001C4295">
        <w:rPr>
          <w:lang w:val="en-US"/>
        </w:rPr>
        <w:t>Modelio</w:t>
      </w:r>
      <w:proofErr w:type="spellEnd"/>
      <w:r w:rsidRPr="001C4295">
        <w:rPr>
          <w:lang w:val="en-US"/>
        </w:rPr>
        <w:t xml:space="preserve"> </w:t>
      </w:r>
      <w:proofErr w:type="spellStart"/>
      <w:r w:rsidRPr="001C4295">
        <w:rPr>
          <w:lang w:val="en-US"/>
        </w:rPr>
        <w:t>svorio</w:t>
      </w:r>
      <w:proofErr w:type="spellEnd"/>
      <w:r w:rsidRPr="001C4295">
        <w:rPr>
          <w:lang w:val="en-US"/>
        </w:rPr>
        <w:t xml:space="preserve"> </w:t>
      </w:r>
      <w:proofErr w:type="spellStart"/>
      <w:r w:rsidRPr="001C4295">
        <w:rPr>
          <w:lang w:val="en-US"/>
        </w:rPr>
        <w:t>koeficientai</w:t>
      </w:r>
      <w:proofErr w:type="spellEnd"/>
      <w:r w:rsidRPr="001C4295">
        <w:rPr>
          <w:lang w:val="en-US"/>
        </w:rPr>
        <w:t>:</w:t>
      </w:r>
    </w:p>
    <w:p w14:paraId="3D406A07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 xml:space="preserve">[ </w:t>
      </w:r>
      <w:proofErr w:type="gramStart"/>
      <w:r w:rsidRPr="001C4295">
        <w:rPr>
          <w:lang w:val="en-US"/>
        </w:rPr>
        <w:t>0.02501411  0.06294911</w:t>
      </w:r>
      <w:proofErr w:type="gramEnd"/>
      <w:r w:rsidRPr="001C4295">
        <w:rPr>
          <w:lang w:val="en-US"/>
        </w:rPr>
        <w:t xml:space="preserve">  0.10144713  0.06211782  0.00485831 -0.00450769</w:t>
      </w:r>
    </w:p>
    <w:p w14:paraId="6B30642F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 xml:space="preserve"> -0.0061103   0.10486303 -0.18946514 -0.</w:t>
      </w:r>
      <w:proofErr w:type="gramStart"/>
      <w:r w:rsidRPr="001C4295">
        <w:rPr>
          <w:lang w:val="en-US"/>
        </w:rPr>
        <w:t>31495366  1.16050474</w:t>
      </w:r>
      <w:proofErr w:type="gramEnd"/>
      <w:r w:rsidRPr="001C4295">
        <w:rPr>
          <w:lang w:val="en-US"/>
        </w:rPr>
        <w:t>]</w:t>
      </w:r>
    </w:p>
    <w:p w14:paraId="3A805084" w14:textId="77777777" w:rsidR="001C4295" w:rsidRP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>MSE: 204.7484648436556</w:t>
      </w:r>
    </w:p>
    <w:p w14:paraId="1405CB68" w14:textId="679DB217" w:rsidR="001C4295" w:rsidRDefault="001C4295" w:rsidP="001C4295">
      <w:pPr>
        <w:ind w:hanging="284"/>
        <w:rPr>
          <w:lang w:val="en-US"/>
        </w:rPr>
      </w:pPr>
      <w:r w:rsidRPr="001C4295">
        <w:rPr>
          <w:lang w:val="en-US"/>
        </w:rPr>
        <w:t>MAD: 7.690210484673706</w:t>
      </w:r>
    </w:p>
    <w:p w14:paraId="7376ABD2" w14:textId="77777777" w:rsidR="001C4295" w:rsidRDefault="001C4295" w:rsidP="001C4295">
      <w:pPr>
        <w:ind w:hanging="284"/>
        <w:rPr>
          <w:lang w:val="en-US"/>
        </w:rPr>
      </w:pPr>
    </w:p>
    <w:p w14:paraId="6BFE7FE7" w14:textId="78D654ED" w:rsidR="001C4295" w:rsidRDefault="001C4295" w:rsidP="001C4295">
      <w:pPr>
        <w:pStyle w:val="Heading2"/>
        <w:rPr>
          <w:lang w:val="en-US"/>
        </w:rPr>
      </w:pPr>
      <w:bookmarkStart w:id="13" w:name="_Toc166097878"/>
      <w:r>
        <w:rPr>
          <w:lang w:val="en-US"/>
        </w:rPr>
        <w:t>Kodas</w:t>
      </w:r>
      <w:bookmarkEnd w:id="13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1C4295" w14:paraId="11FC9D83" w14:textId="77777777" w:rsidTr="001C4295">
        <w:tc>
          <w:tcPr>
            <w:tcW w:w="11624" w:type="dxa"/>
          </w:tcPr>
          <w:p w14:paraId="298EB29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pandas as </w:t>
            </w:r>
            <w:proofErr w:type="gramStart"/>
            <w:r w:rsidRPr="0068024B">
              <w:rPr>
                <w:lang w:val="en-US"/>
              </w:rPr>
              <w:t>pd</w:t>
            </w:r>
            <w:proofErr w:type="gramEnd"/>
          </w:p>
          <w:p w14:paraId="62663E6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077485F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1C44A72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10CC78A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from mpl_</w:t>
            </w:r>
            <w:proofErr w:type="gramStart"/>
            <w:r w:rsidRPr="0068024B">
              <w:rPr>
                <w:lang w:val="en-US"/>
              </w:rPr>
              <w:t>toolkits.mplot</w:t>
            </w:r>
            <w:proofErr w:type="gramEnd"/>
            <w:r w:rsidRPr="0068024B">
              <w:rPr>
                <w:lang w:val="en-US"/>
              </w:rPr>
              <w:t>3d import Axes3D</w:t>
            </w:r>
          </w:p>
          <w:p w14:paraId="0F3C719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CDE4AB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Nurodome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failo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kelią</w:t>
            </w:r>
            <w:proofErr w:type="spellEnd"/>
          </w:p>
          <w:p w14:paraId="16E4B29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file_path</w:t>
            </w:r>
            <w:proofErr w:type="spellEnd"/>
            <w:r w:rsidRPr="0068024B">
              <w:rPr>
                <w:lang w:val="en-US"/>
              </w:rPr>
              <w:t xml:space="preserve"> = "sunspot.txt"</w:t>
            </w:r>
          </w:p>
          <w:p w14:paraId="5EA4CEA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397ED0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Nuskaitome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nustatydami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kad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skirtukas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yra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tabuliavimo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simbolis</w:t>
            </w:r>
            <w:proofErr w:type="spellEnd"/>
          </w:p>
          <w:p w14:paraId="266CE6A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df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pd.read</w:t>
            </w:r>
            <w:proofErr w:type="gramEnd"/>
            <w:r w:rsidRPr="0068024B">
              <w:rPr>
                <w:lang w:val="en-US"/>
              </w:rPr>
              <w:t>_csv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file_path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sep</w:t>
            </w:r>
            <w:proofErr w:type="spellEnd"/>
            <w:r w:rsidRPr="0068024B">
              <w:rPr>
                <w:lang w:val="en-US"/>
              </w:rPr>
              <w:t>="\t", header=None, names=["Metai", "</w:t>
            </w:r>
            <w:proofErr w:type="spellStart"/>
            <w:r w:rsidRPr="0068024B">
              <w:rPr>
                <w:lang w:val="en-US"/>
              </w:rPr>
              <w:t>Aktyvumas</w:t>
            </w:r>
            <w:proofErr w:type="spellEnd"/>
            <w:r w:rsidRPr="0068024B">
              <w:rPr>
                <w:lang w:val="en-US"/>
              </w:rPr>
              <w:t>"])</w:t>
            </w:r>
          </w:p>
          <w:p w14:paraId="3AD98F0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750CAC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Filtruojame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pagal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metų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intervalą</w:t>
            </w:r>
            <w:proofErr w:type="spellEnd"/>
          </w:p>
          <w:p w14:paraId="017FCF7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filtered_df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df</w:t>
            </w:r>
            <w:proofErr w:type="spellEnd"/>
            <w:r w:rsidRPr="0068024B">
              <w:rPr>
                <w:lang w:val="en-US"/>
              </w:rPr>
              <w:t>[(</w:t>
            </w:r>
            <w:proofErr w:type="spellStart"/>
            <w:r w:rsidRPr="0068024B">
              <w:rPr>
                <w:lang w:val="en-US"/>
              </w:rPr>
              <w:t>df</w:t>
            </w:r>
            <w:proofErr w:type="spellEnd"/>
            <w:r w:rsidRPr="0068024B">
              <w:rPr>
                <w:lang w:val="en-US"/>
              </w:rPr>
              <w:t>["Metai"] &gt;= 1700) &amp; (</w:t>
            </w:r>
            <w:proofErr w:type="spellStart"/>
            <w:r w:rsidRPr="0068024B">
              <w:rPr>
                <w:lang w:val="en-US"/>
              </w:rPr>
              <w:t>df</w:t>
            </w:r>
            <w:proofErr w:type="spellEnd"/>
            <w:r w:rsidRPr="0068024B">
              <w:rPr>
                <w:lang w:val="en-US"/>
              </w:rPr>
              <w:t>["Metai"] &lt;= 2014)]</w:t>
            </w:r>
          </w:p>
          <w:p w14:paraId="1F47EC2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53AF2F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Nubrėžiame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grafiką</w:t>
            </w:r>
            <w:proofErr w:type="spellEnd"/>
          </w:p>
          <w:p w14:paraId="6188344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=(10, 6))</w:t>
            </w:r>
          </w:p>
          <w:p w14:paraId="4149722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filtered_df</w:t>
            </w:r>
            <w:proofErr w:type="spellEnd"/>
            <w:r w:rsidRPr="0068024B">
              <w:rPr>
                <w:lang w:val="en-US"/>
              </w:rPr>
              <w:t xml:space="preserve">["Metai"], </w:t>
            </w:r>
            <w:proofErr w:type="spellStart"/>
            <w:r w:rsidRPr="0068024B">
              <w:rPr>
                <w:lang w:val="en-US"/>
              </w:rPr>
              <w:t>filtered_df</w:t>
            </w:r>
            <w:proofErr w:type="spellEnd"/>
            <w:r w:rsidRPr="0068024B">
              <w:rPr>
                <w:lang w:val="en-US"/>
              </w:rPr>
              <w:t>["</w:t>
            </w:r>
            <w:proofErr w:type="spellStart"/>
            <w:r w:rsidRPr="0068024B">
              <w:rPr>
                <w:lang w:val="en-US"/>
              </w:rPr>
              <w:t>Aktyvumas</w:t>
            </w:r>
            <w:proofErr w:type="spellEnd"/>
            <w:r w:rsidRPr="0068024B">
              <w:rPr>
                <w:lang w:val="en-US"/>
              </w:rPr>
              <w:t>"], color='blue')</w:t>
            </w:r>
          </w:p>
          <w:p w14:paraId="39AC02F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Saulės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dėmių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aktyvumas</w:t>
            </w:r>
            <w:proofErr w:type="spellEnd"/>
            <w:r w:rsidRPr="0068024B">
              <w:rPr>
                <w:lang w:val="en-US"/>
              </w:rPr>
              <w:t xml:space="preserve"> (1700-2014 </w:t>
            </w:r>
            <w:proofErr w:type="spellStart"/>
            <w:r w:rsidRPr="0068024B">
              <w:rPr>
                <w:lang w:val="en-US"/>
              </w:rPr>
              <w:t>metai</w:t>
            </w:r>
            <w:proofErr w:type="spellEnd"/>
            <w:r w:rsidRPr="0068024B">
              <w:rPr>
                <w:lang w:val="en-US"/>
              </w:rPr>
              <w:t>)')</w:t>
            </w:r>
          </w:p>
          <w:p w14:paraId="16FA0F8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('Metai')</w:t>
            </w:r>
          </w:p>
          <w:p w14:paraId="1231789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Aktyvumo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lygis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0EEB2F1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plt.grid</w:t>
            </w:r>
            <w:proofErr w:type="spellEnd"/>
            <w:proofErr w:type="gramEnd"/>
            <w:r w:rsidRPr="0068024B">
              <w:rPr>
                <w:lang w:val="en-US"/>
              </w:rPr>
              <w:t>(True)</w:t>
            </w:r>
          </w:p>
          <w:p w14:paraId="6F79513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1C2E04C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C7AE12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11C3CE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rinkinį</w:t>
            </w:r>
            <w:proofErr w:type="spellEnd"/>
          </w:p>
          <w:p w14:paraId="335867E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filtered_</w:t>
            </w:r>
            <w:proofErr w:type="gramStart"/>
            <w:r w:rsidRPr="0068024B">
              <w:rPr>
                <w:lang w:val="en-US"/>
              </w:rPr>
              <w:t>df.values</w:t>
            </w:r>
            <w:proofErr w:type="gramEnd"/>
            <w:r w:rsidRPr="0068024B">
              <w:rPr>
                <w:lang w:val="en-US"/>
              </w:rPr>
              <w:t>.tolist</w:t>
            </w:r>
            <w:proofErr w:type="spellEnd"/>
            <w:r w:rsidRPr="0068024B">
              <w:rPr>
                <w:lang w:val="en-US"/>
              </w:rPr>
              <w:t>()</w:t>
            </w:r>
          </w:p>
          <w:p w14:paraId="6197769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AAD6A7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matricas</w:t>
            </w:r>
            <w:proofErr w:type="spellEnd"/>
          </w:p>
          <w:p w14:paraId="39DB27A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P = []</w:t>
            </w:r>
          </w:p>
          <w:p w14:paraId="278D479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T = []</w:t>
            </w:r>
          </w:p>
          <w:p w14:paraId="7200A42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DA74C4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poras</w:t>
            </w:r>
            <w:proofErr w:type="spellEnd"/>
          </w:p>
          <w:p w14:paraId="362547D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for 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 in </w:t>
            </w:r>
            <w:proofErr w:type="gramStart"/>
            <w:r w:rsidRPr="0068024B">
              <w:rPr>
                <w:lang w:val="en-US"/>
              </w:rPr>
              <w:t>range(</w:t>
            </w:r>
            <w:proofErr w:type="gramEnd"/>
            <w:r w:rsidRPr="0068024B">
              <w:rPr>
                <w:lang w:val="en-US"/>
              </w:rPr>
              <w:t xml:space="preserve">2,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>)):</w:t>
            </w:r>
          </w:p>
          <w:p w14:paraId="4F4197A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P.append</w:t>
            </w:r>
            <w:proofErr w:type="spellEnd"/>
            <w:proofErr w:type="gramEnd"/>
            <w:r w:rsidRPr="0068024B">
              <w:rPr>
                <w:lang w:val="en-US"/>
              </w:rPr>
              <w:t>([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 xml:space="preserve">[i-2][1],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 xml:space="preserve">[i-1][1]])  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du </w:t>
            </w:r>
            <w:proofErr w:type="spellStart"/>
            <w:r w:rsidRPr="0068024B">
              <w:rPr>
                <w:lang w:val="en-US"/>
              </w:rPr>
              <w:t>ankstesnius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metus</w:t>
            </w:r>
            <w:proofErr w:type="spellEnd"/>
          </w:p>
          <w:p w14:paraId="2263193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T.append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>[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][1])  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atitinkamą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duomenį</w:t>
            </w:r>
            <w:proofErr w:type="spellEnd"/>
          </w:p>
          <w:p w14:paraId="4ECB140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FCBD0C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Konvertuojame</w:t>
            </w:r>
            <w:proofErr w:type="spellEnd"/>
            <w:r w:rsidRPr="0068024B">
              <w:rPr>
                <w:lang w:val="en-US"/>
              </w:rPr>
              <w:t xml:space="preserve"> į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masyvus</w:t>
            </w:r>
            <w:proofErr w:type="spellEnd"/>
          </w:p>
          <w:p w14:paraId="2914DDF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(P)</w:t>
            </w:r>
          </w:p>
          <w:p w14:paraId="2093789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(T)</w:t>
            </w:r>
          </w:p>
          <w:p w14:paraId="5485ED0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0E2296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figūros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ašių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objektus</w:t>
            </w:r>
            <w:proofErr w:type="spellEnd"/>
          </w:p>
          <w:p w14:paraId="6F5A95A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fig = </w:t>
            </w: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012B131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ax = </w:t>
            </w:r>
            <w:proofErr w:type="spellStart"/>
            <w:r w:rsidRPr="0068024B">
              <w:rPr>
                <w:lang w:val="en-US"/>
              </w:rPr>
              <w:t>fig.add_</w:t>
            </w:r>
            <w:proofErr w:type="gramStart"/>
            <w:r w:rsidRPr="0068024B">
              <w:rPr>
                <w:lang w:val="en-US"/>
              </w:rPr>
              <w:t>subplot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111, projection='3d')</w:t>
            </w:r>
          </w:p>
          <w:p w14:paraId="6C88057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94765B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Nubrėžiame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</w:p>
          <w:p w14:paraId="0316635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ax.scatter</w:t>
            </w:r>
            <w:proofErr w:type="spellEnd"/>
            <w:proofErr w:type="gramEnd"/>
            <w:r w:rsidRPr="0068024B">
              <w:rPr>
                <w:lang w:val="en-US"/>
              </w:rPr>
              <w:t>(P[:,0], P[:,1], T, c='r', marker='o')</w:t>
            </w:r>
          </w:p>
          <w:p w14:paraId="0CEEDBF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279BC9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ašių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pavadinimus</w:t>
            </w:r>
            <w:proofErr w:type="spellEnd"/>
          </w:p>
          <w:p w14:paraId="5344FB9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ax.set_</w:t>
            </w:r>
            <w:proofErr w:type="gramStart"/>
            <w:r w:rsidRPr="0068024B">
              <w:rPr>
                <w:lang w:val="en-US"/>
              </w:rPr>
              <w:t>xlabel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'</w:t>
            </w:r>
            <w:proofErr w:type="spellStart"/>
            <w:r w:rsidRPr="0068024B">
              <w:rPr>
                <w:lang w:val="en-US"/>
              </w:rPr>
              <w:t>Pirmas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1874750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ax.set_</w:t>
            </w:r>
            <w:proofErr w:type="gramStart"/>
            <w:r w:rsidRPr="0068024B">
              <w:rPr>
                <w:lang w:val="en-US"/>
              </w:rPr>
              <w:t>ylabel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'</w:t>
            </w:r>
            <w:proofErr w:type="spellStart"/>
            <w:r w:rsidRPr="0068024B">
              <w:rPr>
                <w:lang w:val="en-US"/>
              </w:rPr>
              <w:t>Antras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46BA1E4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ax.set_</w:t>
            </w:r>
            <w:proofErr w:type="gramStart"/>
            <w:r w:rsidRPr="0068024B">
              <w:rPr>
                <w:lang w:val="en-US"/>
              </w:rPr>
              <w:t>zlabel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'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6D276A7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C2D5D8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diagramos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pavadinimą</w:t>
            </w:r>
            <w:proofErr w:type="spellEnd"/>
          </w:p>
          <w:p w14:paraId="136A0AB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Trimatis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pasiskirstymas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6628EB6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ADCF7E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Rodyti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diagramą</w:t>
            </w:r>
            <w:proofErr w:type="spellEnd"/>
          </w:p>
          <w:p w14:paraId="65CCA148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16B60EF7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202059F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Išskiriame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pirmus</w:t>
            </w:r>
            <w:proofErr w:type="spellEnd"/>
            <w:r w:rsidRPr="0068024B">
              <w:rPr>
                <w:lang w:val="en-US"/>
              </w:rPr>
              <w:t xml:space="preserve"> 200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fragmentus</w:t>
            </w:r>
            <w:proofErr w:type="spellEnd"/>
          </w:p>
          <w:p w14:paraId="1428645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Pu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6C9D86D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Tu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724AB2E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6BE4F2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68024B">
              <w:rPr>
                <w:lang w:val="en-US"/>
              </w:rPr>
              <w:t>sklearn.linear</w:t>
            </w:r>
            <w:proofErr w:type="gramEnd"/>
            <w:r w:rsidRPr="0068024B">
              <w:rPr>
                <w:lang w:val="en-US"/>
              </w:rPr>
              <w:t>_model</w:t>
            </w:r>
            <w:proofErr w:type="spellEnd"/>
            <w:r w:rsidRPr="0068024B">
              <w:rPr>
                <w:lang w:val="en-US"/>
              </w:rPr>
              <w:t xml:space="preserve"> import </w:t>
            </w:r>
            <w:proofErr w:type="spellStart"/>
            <w:r w:rsidRPr="0068024B">
              <w:rPr>
                <w:lang w:val="en-US"/>
              </w:rPr>
              <w:t>LinearRegression</w:t>
            </w:r>
            <w:proofErr w:type="spellEnd"/>
          </w:p>
          <w:p w14:paraId="3DEFD2D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478D1C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tiesinės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regresijos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modelį</w:t>
            </w:r>
            <w:proofErr w:type="spellEnd"/>
          </w:p>
          <w:p w14:paraId="1A15B92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modelis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LinearRegression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)</w:t>
            </w:r>
          </w:p>
          <w:p w14:paraId="4E6D0DE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8BAE64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Apmokykime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modelį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naudojant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matricas</w:t>
            </w:r>
            <w:proofErr w:type="spellEnd"/>
            <w:r w:rsidRPr="0068024B">
              <w:rPr>
                <w:lang w:val="en-US"/>
              </w:rPr>
              <w:t xml:space="preserve"> Pu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Tu</w:t>
            </w:r>
          </w:p>
          <w:p w14:paraId="452114B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modelis.fit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Pu, Tu)</w:t>
            </w:r>
          </w:p>
          <w:p w14:paraId="2123E7E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98355D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Atspausdinkime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koeficientus</w:t>
            </w:r>
            <w:proofErr w:type="spellEnd"/>
          </w:p>
          <w:p w14:paraId="3E80EE4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 xml:space="preserve"> (w1, w2, b):", </w:t>
            </w:r>
            <w:proofErr w:type="spellStart"/>
            <w:r w:rsidRPr="0068024B">
              <w:rPr>
                <w:lang w:val="en-US"/>
              </w:rPr>
              <w:t>modelis.coef</w:t>
            </w:r>
            <w:proofErr w:type="spellEnd"/>
            <w:r w:rsidRPr="0068024B">
              <w:rPr>
                <w:lang w:val="en-US"/>
              </w:rPr>
              <w:t xml:space="preserve">_, </w:t>
            </w:r>
            <w:proofErr w:type="spellStart"/>
            <w:r w:rsidRPr="0068024B">
              <w:rPr>
                <w:lang w:val="en-US"/>
              </w:rPr>
              <w:t>modelis.intercept</w:t>
            </w:r>
            <w:proofErr w:type="spellEnd"/>
            <w:r w:rsidRPr="0068024B">
              <w:rPr>
                <w:lang w:val="en-US"/>
              </w:rPr>
              <w:t>_)</w:t>
            </w:r>
          </w:p>
          <w:p w14:paraId="7342C7A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3F3318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Gauti </w:t>
            </w:r>
            <w:proofErr w:type="spellStart"/>
            <w:r w:rsidRPr="0068024B">
              <w:rPr>
                <w:lang w:val="en-US"/>
              </w:rPr>
              <w:t>koeficientų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reikšmes</w:t>
            </w:r>
            <w:proofErr w:type="spellEnd"/>
          </w:p>
          <w:p w14:paraId="03C007A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w1, w2, b = </w:t>
            </w:r>
            <w:proofErr w:type="spellStart"/>
            <w:proofErr w:type="gramStart"/>
            <w:r w:rsidRPr="0068024B">
              <w:rPr>
                <w:lang w:val="en-US"/>
              </w:rPr>
              <w:t>modelis.coef</w:t>
            </w:r>
            <w:proofErr w:type="spellEnd"/>
            <w:proofErr w:type="gramEnd"/>
            <w:r w:rsidRPr="0068024B">
              <w:rPr>
                <w:lang w:val="en-US"/>
              </w:rPr>
              <w:t xml:space="preserve">_[0], </w:t>
            </w:r>
            <w:proofErr w:type="spellStart"/>
            <w:r w:rsidRPr="0068024B">
              <w:rPr>
                <w:lang w:val="en-US"/>
              </w:rPr>
              <w:t>modelis.coef</w:t>
            </w:r>
            <w:proofErr w:type="spellEnd"/>
            <w:r w:rsidRPr="0068024B">
              <w:rPr>
                <w:lang w:val="en-US"/>
              </w:rPr>
              <w:t xml:space="preserve">_[1], </w:t>
            </w:r>
            <w:proofErr w:type="spellStart"/>
            <w:r w:rsidRPr="0068024B">
              <w:rPr>
                <w:lang w:val="en-US"/>
              </w:rPr>
              <w:t>modelis.intercept</w:t>
            </w:r>
            <w:proofErr w:type="spellEnd"/>
            <w:r w:rsidRPr="0068024B">
              <w:rPr>
                <w:lang w:val="en-US"/>
              </w:rPr>
              <w:t>_</w:t>
            </w:r>
          </w:p>
          <w:p w14:paraId="78F22B9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D7F3A3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vardus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koeficientams</w:t>
            </w:r>
            <w:proofErr w:type="spellEnd"/>
          </w:p>
          <w:p w14:paraId="14E91B4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 xml:space="preserve"> = ['w1', 'w2', 'b']</w:t>
            </w:r>
          </w:p>
          <w:p w14:paraId="4DC8882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reiksmes</w:t>
            </w:r>
            <w:proofErr w:type="spellEnd"/>
            <w:r w:rsidRPr="0068024B">
              <w:rPr>
                <w:lang w:val="en-US"/>
              </w:rPr>
              <w:t xml:space="preserve"> = [w1, w2, b]</w:t>
            </w:r>
          </w:p>
          <w:p w14:paraId="211B0DD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5EEBF4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lastRenderedPageBreak/>
              <w:t xml:space="preserve"># </w:t>
            </w:r>
            <w:proofErr w:type="spellStart"/>
            <w:r w:rsidRPr="0068024B">
              <w:rPr>
                <w:lang w:val="en-US"/>
              </w:rPr>
              <w:t>Nubrėžiame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barų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diagramą</w:t>
            </w:r>
            <w:proofErr w:type="spellEnd"/>
          </w:p>
          <w:p w14:paraId="532C0BC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plt.bar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reiksmes</w:t>
            </w:r>
            <w:proofErr w:type="spellEnd"/>
            <w:r w:rsidRPr="0068024B">
              <w:rPr>
                <w:lang w:val="en-US"/>
              </w:rPr>
              <w:t>, color ='maroon')</w:t>
            </w:r>
          </w:p>
          <w:p w14:paraId="5BCC07F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D5962B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užrašą</w:t>
            </w:r>
            <w:proofErr w:type="spellEnd"/>
          </w:p>
          <w:p w14:paraId="292C1EB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Koeficientas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1CA2C9A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Reikšmė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2C1E61C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Koeficientų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249A214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7FA8E2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Rodyti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diagramą</w:t>
            </w:r>
            <w:proofErr w:type="spellEnd"/>
          </w:p>
          <w:p w14:paraId="389E70E9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0CED0A26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11BC9FE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Patikriname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(Pu)</w:t>
            </w:r>
          </w:p>
          <w:p w14:paraId="0C4F9ED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Tsu_pu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modelis.predict</w:t>
            </w:r>
            <w:proofErr w:type="spellEnd"/>
            <w:proofErr w:type="gramEnd"/>
            <w:r w:rsidRPr="0068024B">
              <w:rPr>
                <w:lang w:val="en-US"/>
              </w:rPr>
              <w:t>(Pu)</w:t>
            </w:r>
          </w:p>
          <w:p w14:paraId="658E495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EA1871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Patikriname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(Pt)</w:t>
            </w:r>
          </w:p>
          <w:p w14:paraId="35C9804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Pt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200:]</w:t>
            </w:r>
          </w:p>
          <w:p w14:paraId="0E4B4A1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Tt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200:]</w:t>
            </w:r>
          </w:p>
          <w:p w14:paraId="7964FD9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Tsu_pt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modelis.predict</w:t>
            </w:r>
            <w:proofErr w:type="spellEnd"/>
            <w:proofErr w:type="gramEnd"/>
            <w:r w:rsidRPr="0068024B">
              <w:rPr>
                <w:lang w:val="en-US"/>
              </w:rPr>
              <w:t>(Pt)</w:t>
            </w:r>
          </w:p>
          <w:p w14:paraId="3262338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C604EA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Nubraižome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grafikus</w:t>
            </w:r>
            <w:proofErr w:type="spellEnd"/>
          </w:p>
          <w:p w14:paraId="15B68A3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=(10, 6))</w:t>
            </w:r>
          </w:p>
          <w:p w14:paraId="16E0BA7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65D5AD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</w:p>
          <w:p w14:paraId="0671CEA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(Tu, label='</w:t>
            </w:r>
            <w:proofErr w:type="spellStart"/>
            <w:r w:rsidRPr="0068024B">
              <w:rPr>
                <w:lang w:val="en-US"/>
              </w:rPr>
              <w:t>Tikros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 xml:space="preserve"> (Tu)', color='blue')</w:t>
            </w:r>
          </w:p>
          <w:p w14:paraId="5710D3F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Tsu_pu</w:t>
            </w:r>
            <w:proofErr w:type="spellEnd"/>
            <w:r w:rsidRPr="0068024B">
              <w:rPr>
                <w:lang w:val="en-US"/>
              </w:rPr>
              <w:t>, label='</w:t>
            </w:r>
            <w:proofErr w:type="spellStart"/>
            <w:r w:rsidRPr="0068024B">
              <w:rPr>
                <w:lang w:val="en-US"/>
              </w:rPr>
              <w:t>Prognozuojamos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 xml:space="preserve"> (Tsu,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Pu)', color='red', </w:t>
            </w:r>
            <w:proofErr w:type="spellStart"/>
            <w:r w:rsidRPr="0068024B">
              <w:rPr>
                <w:lang w:val="en-US"/>
              </w:rPr>
              <w:t>linestyle</w:t>
            </w:r>
            <w:proofErr w:type="spellEnd"/>
            <w:r w:rsidRPr="0068024B">
              <w:rPr>
                <w:lang w:val="en-US"/>
              </w:rPr>
              <w:t>='--')</w:t>
            </w:r>
          </w:p>
          <w:p w14:paraId="3BA1D1D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9FC677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</w:p>
          <w:p w14:paraId="731A472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(range(200,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>(T)), Tt, label='</w:t>
            </w:r>
            <w:proofErr w:type="spellStart"/>
            <w:r w:rsidRPr="0068024B">
              <w:rPr>
                <w:lang w:val="en-US"/>
              </w:rPr>
              <w:t>Tikros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 xml:space="preserve"> (Tu)', color='green')</w:t>
            </w:r>
          </w:p>
          <w:p w14:paraId="5229685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(range(200,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 xml:space="preserve">(T)), </w:t>
            </w:r>
            <w:proofErr w:type="spellStart"/>
            <w:r w:rsidRPr="0068024B">
              <w:rPr>
                <w:lang w:val="en-US"/>
              </w:rPr>
              <w:t>Tsu_pt</w:t>
            </w:r>
            <w:proofErr w:type="spellEnd"/>
            <w:r w:rsidRPr="0068024B">
              <w:rPr>
                <w:lang w:val="en-US"/>
              </w:rPr>
              <w:t>, label='</w:t>
            </w:r>
            <w:proofErr w:type="spellStart"/>
            <w:r w:rsidRPr="0068024B">
              <w:rPr>
                <w:lang w:val="en-US"/>
              </w:rPr>
              <w:t>Prognozuojamos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 xml:space="preserve"> (Tsu,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Pt)', color='orange', </w:t>
            </w:r>
            <w:proofErr w:type="spellStart"/>
            <w:r w:rsidRPr="0068024B">
              <w:rPr>
                <w:lang w:val="en-US"/>
              </w:rPr>
              <w:t>linestyle</w:t>
            </w:r>
            <w:proofErr w:type="spellEnd"/>
            <w:r w:rsidRPr="0068024B">
              <w:rPr>
                <w:lang w:val="en-US"/>
              </w:rPr>
              <w:t>='--')</w:t>
            </w:r>
          </w:p>
          <w:p w14:paraId="1995513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058680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legendą</w:t>
            </w:r>
            <w:proofErr w:type="spellEnd"/>
          </w:p>
          <w:p w14:paraId="2A9B498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verifikacija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duomenimis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2260A55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Laiko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indeksas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70B410F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Aktyvumo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lygis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46FC829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602ABC3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282556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Rodyti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grafiką</w:t>
            </w:r>
            <w:proofErr w:type="spellEnd"/>
          </w:p>
          <w:p w14:paraId="07F992EC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0F645D14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260F723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vektorių</w:t>
            </w:r>
            <w:proofErr w:type="spellEnd"/>
          </w:p>
          <w:p w14:paraId="399E9D8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e_pu</w:t>
            </w:r>
            <w:proofErr w:type="spellEnd"/>
            <w:r w:rsidRPr="0068024B">
              <w:rPr>
                <w:lang w:val="en-US"/>
              </w:rPr>
              <w:t xml:space="preserve"> = Tu - </w:t>
            </w:r>
            <w:proofErr w:type="spellStart"/>
            <w:r w:rsidRPr="0068024B">
              <w:rPr>
                <w:lang w:val="en-US"/>
              </w:rPr>
              <w:t>Tsu_pu</w:t>
            </w:r>
            <w:proofErr w:type="spellEnd"/>
          </w:p>
          <w:p w14:paraId="150CFD5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e_pt</w:t>
            </w:r>
            <w:proofErr w:type="spellEnd"/>
            <w:r w:rsidRPr="0068024B">
              <w:rPr>
                <w:lang w:val="en-US"/>
              </w:rPr>
              <w:t xml:space="preserve"> = Tt - </w:t>
            </w:r>
            <w:proofErr w:type="spellStart"/>
            <w:r w:rsidRPr="0068024B">
              <w:rPr>
                <w:lang w:val="en-US"/>
              </w:rPr>
              <w:t>Tsu_pt</w:t>
            </w:r>
            <w:proofErr w:type="spellEnd"/>
          </w:p>
          <w:p w14:paraId="2E5F8AC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25CF46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Nubraižome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grafiką</w:t>
            </w:r>
            <w:proofErr w:type="spellEnd"/>
          </w:p>
          <w:p w14:paraId="6317E42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=(10, 6))</w:t>
            </w:r>
          </w:p>
          <w:p w14:paraId="2698D83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0AB1E8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</w:p>
          <w:p w14:paraId="4FBF008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e_pu</w:t>
            </w:r>
            <w:proofErr w:type="spellEnd"/>
            <w:r w:rsidRPr="0068024B">
              <w:rPr>
                <w:lang w:val="en-US"/>
              </w:rPr>
              <w:t>, label='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(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Pu)', color='red')</w:t>
            </w:r>
          </w:p>
          <w:p w14:paraId="6D83181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93F681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</w:p>
          <w:p w14:paraId="708A313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(range(200,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 xml:space="preserve">(T)), </w:t>
            </w:r>
            <w:proofErr w:type="spellStart"/>
            <w:r w:rsidRPr="0068024B">
              <w:rPr>
                <w:lang w:val="en-US"/>
              </w:rPr>
              <w:t>e_pt</w:t>
            </w:r>
            <w:proofErr w:type="spellEnd"/>
            <w:r w:rsidRPr="0068024B">
              <w:rPr>
                <w:lang w:val="en-US"/>
              </w:rPr>
              <w:t>, label='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(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Pt)', color='orange')</w:t>
            </w:r>
          </w:p>
          <w:p w14:paraId="008F27E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EF9CA5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legendą</w:t>
            </w:r>
            <w:proofErr w:type="spellEnd"/>
          </w:p>
          <w:p w14:paraId="1FD533A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512B087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Laiko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indeksas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7AF06BF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746A199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2564F7F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D8ABD6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Rodyti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grafiką</w:t>
            </w:r>
            <w:proofErr w:type="spellEnd"/>
          </w:p>
          <w:p w14:paraId="3E90714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46579E3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A5D9ED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Nubraižome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histogramą</w:t>
            </w:r>
            <w:proofErr w:type="spellEnd"/>
          </w:p>
          <w:p w14:paraId="64A459E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=(8, 6))</w:t>
            </w:r>
          </w:p>
          <w:p w14:paraId="101ACA8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plt.hist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e_pu</w:t>
            </w:r>
            <w:proofErr w:type="spellEnd"/>
            <w:r w:rsidRPr="0068024B">
              <w:rPr>
                <w:lang w:val="en-US"/>
              </w:rPr>
              <w:t>, bins=20, color='red', alpha=0.7, label='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(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Pu)')</w:t>
            </w:r>
          </w:p>
          <w:p w14:paraId="6ED8EA1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plt.hist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e_pt</w:t>
            </w:r>
            <w:proofErr w:type="spellEnd"/>
            <w:r w:rsidRPr="0068024B">
              <w:rPr>
                <w:lang w:val="en-US"/>
              </w:rPr>
              <w:t>, bins=20, color='orange', alpha=0.7, label='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(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Pt)')</w:t>
            </w:r>
          </w:p>
          <w:p w14:paraId="129A86E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histograma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4D34EA2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0207F5E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Dažnis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067030B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1909F25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5900AC00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0C0275B6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6166F8F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MSE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(Pu)</w:t>
            </w:r>
          </w:p>
          <w:p w14:paraId="466ABD7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mse_pu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np.mean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np.square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e_pu</w:t>
            </w:r>
            <w:proofErr w:type="spellEnd"/>
            <w:r w:rsidRPr="0068024B">
              <w:rPr>
                <w:lang w:val="en-US"/>
              </w:rPr>
              <w:t>))</w:t>
            </w:r>
          </w:p>
          <w:p w14:paraId="07F3DAA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118BAC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MSE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(Pt)</w:t>
            </w:r>
          </w:p>
          <w:p w14:paraId="1CC2F46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mse_pt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np.mean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np.square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e_pt</w:t>
            </w:r>
            <w:proofErr w:type="spellEnd"/>
            <w:r w:rsidRPr="0068024B">
              <w:rPr>
                <w:lang w:val="en-US"/>
              </w:rPr>
              <w:t>))</w:t>
            </w:r>
          </w:p>
          <w:p w14:paraId="7E28155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2C8CF8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"MSE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(Pu):", </w:t>
            </w:r>
            <w:proofErr w:type="spellStart"/>
            <w:r w:rsidRPr="0068024B">
              <w:rPr>
                <w:lang w:val="en-US"/>
              </w:rPr>
              <w:t>mse_pu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705B25A1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"MSE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(Pt):", </w:t>
            </w:r>
            <w:proofErr w:type="spellStart"/>
            <w:r w:rsidRPr="0068024B">
              <w:rPr>
                <w:lang w:val="en-US"/>
              </w:rPr>
              <w:t>mse_pt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1747E4D9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1D5AEB7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absoliučias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klaidas</w:t>
            </w:r>
            <w:proofErr w:type="spellEnd"/>
          </w:p>
          <w:p w14:paraId="4407158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abs_e_pu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np.abs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e_pu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5ED1E72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abs_e_pt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np.abs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e_pt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359EDBA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A5E616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MAD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(Pu)</w:t>
            </w:r>
          </w:p>
          <w:p w14:paraId="01CA7E7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mad_pu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np.median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abs_e_pu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50614B0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F8747A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MAD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(Pt)</w:t>
            </w:r>
          </w:p>
          <w:p w14:paraId="43D567F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mad_pt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np.median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abs_e_pt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6D01C6A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82E7A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"MAD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(Pu):", </w:t>
            </w:r>
            <w:proofErr w:type="spellStart"/>
            <w:r w:rsidRPr="0068024B">
              <w:rPr>
                <w:lang w:val="en-US"/>
              </w:rPr>
              <w:t>mad_pu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303461ED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"MAD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 xml:space="preserve"> (Pt):", </w:t>
            </w:r>
            <w:proofErr w:type="spellStart"/>
            <w:r w:rsidRPr="0068024B">
              <w:rPr>
                <w:lang w:val="en-US"/>
              </w:rPr>
              <w:t>mad_pt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0C9B82E2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1545113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15B2A62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19CF5F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68024B">
              <w:rPr>
                <w:lang w:val="en-US"/>
              </w:rPr>
              <w:t>AdaptiveLinearNeuron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):</w:t>
            </w:r>
          </w:p>
          <w:p w14:paraId="7D94EFB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__</w:t>
            </w:r>
            <w:proofErr w:type="spellStart"/>
            <w:r w:rsidRPr="0068024B">
              <w:rPr>
                <w:lang w:val="en-US"/>
              </w:rPr>
              <w:t>init</w:t>
            </w:r>
            <w:proofErr w:type="spellEnd"/>
            <w:r w:rsidRPr="0068024B">
              <w:rPr>
                <w:lang w:val="en-US"/>
              </w:rPr>
              <w:t>_</w:t>
            </w:r>
            <w:proofErr w:type="gramStart"/>
            <w:r w:rsidRPr="0068024B">
              <w:rPr>
                <w:lang w:val="en-US"/>
              </w:rPr>
              <w:t>_(</w:t>
            </w:r>
            <w:proofErr w:type="gramEnd"/>
            <w:r w:rsidRPr="0068024B">
              <w:rPr>
                <w:lang w:val="en-US"/>
              </w:rPr>
              <w:t xml:space="preserve">self, </w:t>
            </w:r>
            <w:proofErr w:type="spellStart"/>
            <w:r w:rsidRPr="0068024B">
              <w:rPr>
                <w:lang w:val="en-US"/>
              </w:rPr>
              <w:t>learning_rate</w:t>
            </w:r>
            <w:proofErr w:type="spellEnd"/>
            <w:r w:rsidRPr="0068024B">
              <w:rPr>
                <w:lang w:val="en-US"/>
              </w:rPr>
              <w:t xml:space="preserve">=0.01,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  <w:r w:rsidRPr="0068024B">
              <w:rPr>
                <w:lang w:val="en-US"/>
              </w:rPr>
              <w:t xml:space="preserve">=50,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=None):</w:t>
            </w:r>
          </w:p>
          <w:p w14:paraId="55BD9B1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self.learning</w:t>
            </w:r>
            <w:proofErr w:type="gramEnd"/>
            <w:r w:rsidRPr="0068024B">
              <w:rPr>
                <w:lang w:val="en-US"/>
              </w:rPr>
              <w:t>_rate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learning_rate</w:t>
            </w:r>
            <w:proofErr w:type="spellEnd"/>
          </w:p>
          <w:p w14:paraId="65F3DC1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self.n</w:t>
            </w:r>
            <w:proofErr w:type="gramEnd"/>
            <w:r w:rsidRPr="0068024B">
              <w:rPr>
                <w:lang w:val="en-US"/>
              </w:rPr>
              <w:t>_iter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</w:p>
          <w:p w14:paraId="574EEED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self.error</w:t>
            </w:r>
            <w:proofErr w:type="gramEnd"/>
            <w:r w:rsidRPr="0068024B">
              <w:rPr>
                <w:lang w:val="en-US"/>
              </w:rPr>
              <w:t>_goal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</w:p>
          <w:p w14:paraId="0A2D867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F8BA32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fit(</w:t>
            </w:r>
            <w:proofErr w:type="gramEnd"/>
            <w:r w:rsidRPr="0068024B">
              <w:rPr>
                <w:lang w:val="en-US"/>
              </w:rPr>
              <w:t>self, X, y):</w:t>
            </w:r>
          </w:p>
          <w:p w14:paraId="7AFFAE1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 = </w:t>
            </w:r>
            <w:proofErr w:type="spellStart"/>
            <w:r w:rsidRPr="0068024B">
              <w:rPr>
                <w:lang w:val="en-US"/>
              </w:rPr>
              <w:t>np.zeros</w:t>
            </w:r>
            <w:proofErr w:type="spellEnd"/>
            <w:r w:rsidRPr="0068024B">
              <w:rPr>
                <w:lang w:val="en-US"/>
              </w:rPr>
              <w:t xml:space="preserve">(1 + </w:t>
            </w:r>
            <w:proofErr w:type="spellStart"/>
            <w:r w:rsidRPr="0068024B">
              <w:rPr>
                <w:lang w:val="en-US"/>
              </w:rPr>
              <w:t>X.shape</w:t>
            </w:r>
            <w:proofErr w:type="spellEnd"/>
            <w:r w:rsidRPr="0068024B">
              <w:rPr>
                <w:lang w:val="en-US"/>
              </w:rPr>
              <w:t>[1])</w:t>
            </w:r>
          </w:p>
          <w:p w14:paraId="3DC5AF4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self.cost</w:t>
            </w:r>
            <w:proofErr w:type="spellEnd"/>
            <w:proofErr w:type="gramEnd"/>
            <w:r w:rsidRPr="0068024B">
              <w:rPr>
                <w:lang w:val="en-US"/>
              </w:rPr>
              <w:t>_ = []</w:t>
            </w:r>
          </w:p>
          <w:p w14:paraId="63E1D5E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9D74DE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for 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 in range(</w:t>
            </w:r>
            <w:proofErr w:type="spellStart"/>
            <w:proofErr w:type="gramStart"/>
            <w:r w:rsidRPr="0068024B">
              <w:rPr>
                <w:lang w:val="en-US"/>
              </w:rPr>
              <w:t>self.n</w:t>
            </w:r>
            <w:proofErr w:type="gramEnd"/>
            <w:r w:rsidRPr="0068024B">
              <w:rPr>
                <w:lang w:val="en-US"/>
              </w:rPr>
              <w:t>_iter</w:t>
            </w:r>
            <w:proofErr w:type="spellEnd"/>
            <w:r w:rsidRPr="0068024B">
              <w:rPr>
                <w:lang w:val="en-US"/>
              </w:rPr>
              <w:t>):</w:t>
            </w:r>
          </w:p>
          <w:p w14:paraId="03D4EBC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output = </w:t>
            </w:r>
            <w:proofErr w:type="spellStart"/>
            <w:r w:rsidRPr="0068024B">
              <w:rPr>
                <w:lang w:val="en-US"/>
              </w:rPr>
              <w:t>self.net_input</w:t>
            </w:r>
            <w:proofErr w:type="spellEnd"/>
            <w:r w:rsidRPr="0068024B">
              <w:rPr>
                <w:lang w:val="en-US"/>
              </w:rPr>
              <w:t>(X)</w:t>
            </w:r>
          </w:p>
          <w:p w14:paraId="1A667FC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errors = (y - output)</w:t>
            </w:r>
          </w:p>
          <w:p w14:paraId="69417FA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_[1:] += </w:t>
            </w:r>
            <w:proofErr w:type="spellStart"/>
            <w:r w:rsidRPr="0068024B">
              <w:rPr>
                <w:lang w:val="en-US"/>
              </w:rPr>
              <w:t>self.learning_rate</w:t>
            </w:r>
            <w:proofErr w:type="spellEnd"/>
            <w:r w:rsidRPr="0068024B">
              <w:rPr>
                <w:lang w:val="en-US"/>
              </w:rPr>
              <w:t xml:space="preserve"> * X.T.dot(errors)</w:t>
            </w:r>
          </w:p>
          <w:p w14:paraId="10CB6C5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_[0] += </w:t>
            </w:r>
            <w:proofErr w:type="spellStart"/>
            <w:r w:rsidRPr="0068024B">
              <w:rPr>
                <w:lang w:val="en-US"/>
              </w:rPr>
              <w:t>self.learning_rate</w:t>
            </w:r>
            <w:proofErr w:type="spellEnd"/>
            <w:r w:rsidRPr="0068024B">
              <w:rPr>
                <w:lang w:val="en-US"/>
              </w:rPr>
              <w:t xml:space="preserve"> * </w:t>
            </w:r>
            <w:proofErr w:type="spellStart"/>
            <w:r w:rsidRPr="0068024B">
              <w:rPr>
                <w:lang w:val="en-US"/>
              </w:rPr>
              <w:t>errors.sum</w:t>
            </w:r>
            <w:proofErr w:type="spellEnd"/>
            <w:r w:rsidRPr="0068024B">
              <w:rPr>
                <w:lang w:val="en-US"/>
              </w:rPr>
              <w:t>()</w:t>
            </w:r>
          </w:p>
          <w:p w14:paraId="6707CEF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cost = (errors**2</w:t>
            </w:r>
            <w:proofErr w:type="gramStart"/>
            <w:r w:rsidRPr="0068024B">
              <w:rPr>
                <w:lang w:val="en-US"/>
              </w:rPr>
              <w:t>).sum</w:t>
            </w:r>
            <w:proofErr w:type="gramEnd"/>
            <w:r w:rsidRPr="0068024B">
              <w:rPr>
                <w:lang w:val="en-US"/>
              </w:rPr>
              <w:t>() / 2.0</w:t>
            </w:r>
          </w:p>
          <w:p w14:paraId="319BF4F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self.cost</w:t>
            </w:r>
            <w:proofErr w:type="gramEnd"/>
            <w:r w:rsidRPr="0068024B">
              <w:rPr>
                <w:lang w:val="en-US"/>
              </w:rPr>
              <w:t>_.append</w:t>
            </w:r>
            <w:proofErr w:type="spellEnd"/>
            <w:r w:rsidRPr="0068024B">
              <w:rPr>
                <w:lang w:val="en-US"/>
              </w:rPr>
              <w:t>(cost)</w:t>
            </w:r>
          </w:p>
          <w:p w14:paraId="471228C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EB46F0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lastRenderedPageBreak/>
              <w:t xml:space="preserve">            # Check if current error is below the desired error goal</w:t>
            </w:r>
          </w:p>
          <w:p w14:paraId="0B154E7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if </w:t>
            </w:r>
            <w:proofErr w:type="spellStart"/>
            <w:proofErr w:type="gramStart"/>
            <w:r w:rsidRPr="0068024B">
              <w:rPr>
                <w:lang w:val="en-US"/>
              </w:rPr>
              <w:t>self.error</w:t>
            </w:r>
            <w:proofErr w:type="gramEnd"/>
            <w:r w:rsidRPr="0068024B">
              <w:rPr>
                <w:lang w:val="en-US"/>
              </w:rPr>
              <w:t>_goal</w:t>
            </w:r>
            <w:proofErr w:type="spellEnd"/>
            <w:r w:rsidRPr="0068024B">
              <w:rPr>
                <w:lang w:val="en-US"/>
              </w:rPr>
              <w:t xml:space="preserve"> is not None and cost &lt; </w:t>
            </w:r>
            <w:proofErr w:type="spellStart"/>
            <w:r w:rsidRPr="0068024B">
              <w:rPr>
                <w:lang w:val="en-US"/>
              </w:rPr>
              <w:t>self.error_goal</w:t>
            </w:r>
            <w:proofErr w:type="spellEnd"/>
            <w:r w:rsidRPr="0068024B">
              <w:rPr>
                <w:lang w:val="en-US"/>
              </w:rPr>
              <w:t>:</w:t>
            </w:r>
          </w:p>
          <w:p w14:paraId="4B70180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</w:t>
            </w:r>
            <w:proofErr w:type="gramStart"/>
            <w:r w:rsidRPr="0068024B">
              <w:rPr>
                <w:lang w:val="en-US"/>
              </w:rPr>
              <w:t>print(</w:t>
            </w:r>
            <w:proofErr w:type="spellStart"/>
            <w:proofErr w:type="gramEnd"/>
            <w:r w:rsidRPr="0068024B">
              <w:rPr>
                <w:lang w:val="en-US"/>
              </w:rPr>
              <w:t>f"Desired</w:t>
            </w:r>
            <w:proofErr w:type="spellEnd"/>
            <w:r w:rsidRPr="0068024B">
              <w:rPr>
                <w:lang w:val="en-US"/>
              </w:rPr>
              <w:t xml:space="preserve"> error goal reached at epoch {i+1}")</w:t>
            </w:r>
          </w:p>
          <w:p w14:paraId="2656947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break</w:t>
            </w:r>
          </w:p>
          <w:p w14:paraId="628B785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</w:t>
            </w:r>
          </w:p>
          <w:p w14:paraId="1B94A84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gramStart"/>
            <w:r w:rsidRPr="0068024B">
              <w:rPr>
                <w:lang w:val="en-US"/>
              </w:rPr>
              <w:t>self</w:t>
            </w:r>
            <w:proofErr w:type="gramEnd"/>
          </w:p>
          <w:p w14:paraId="310788C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915FE0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spellStart"/>
            <w:r w:rsidRPr="0068024B">
              <w:rPr>
                <w:lang w:val="en-US"/>
              </w:rPr>
              <w:t>net_</w:t>
            </w:r>
            <w:proofErr w:type="gramStart"/>
            <w:r w:rsidRPr="0068024B">
              <w:rPr>
                <w:lang w:val="en-US"/>
              </w:rPr>
              <w:t>input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2BBE0E1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gramStart"/>
            <w:r w:rsidRPr="0068024B">
              <w:rPr>
                <w:lang w:val="en-US"/>
              </w:rPr>
              <w:t>np.dot(</w:t>
            </w:r>
            <w:proofErr w:type="gramEnd"/>
            <w:r w:rsidRPr="0068024B">
              <w:rPr>
                <w:lang w:val="en-US"/>
              </w:rPr>
              <w:t xml:space="preserve">X, </w:t>
            </w:r>
            <w:proofErr w:type="spellStart"/>
            <w:r w:rsidRPr="0068024B">
              <w:rPr>
                <w:lang w:val="en-US"/>
              </w:rPr>
              <w:t>self.w</w:t>
            </w:r>
            <w:proofErr w:type="spellEnd"/>
            <w:r w:rsidRPr="0068024B">
              <w:rPr>
                <w:lang w:val="en-US"/>
              </w:rPr>
              <w:t xml:space="preserve">_[1:]) + </w:t>
            </w:r>
            <w:proofErr w:type="spellStart"/>
            <w:r w:rsidRPr="0068024B">
              <w:rPr>
                <w:lang w:val="en-US"/>
              </w:rPr>
              <w:t>self.w</w:t>
            </w:r>
            <w:proofErr w:type="spellEnd"/>
            <w:r w:rsidRPr="0068024B">
              <w:rPr>
                <w:lang w:val="en-US"/>
              </w:rPr>
              <w:t>_[0]</w:t>
            </w:r>
          </w:p>
          <w:p w14:paraId="352F0B6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8D63F9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activation(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7E5292B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spellStart"/>
            <w:r w:rsidRPr="0068024B">
              <w:rPr>
                <w:lang w:val="en-US"/>
              </w:rPr>
              <w:t>self.net_input</w:t>
            </w:r>
            <w:proofErr w:type="spellEnd"/>
            <w:r w:rsidRPr="0068024B">
              <w:rPr>
                <w:lang w:val="en-US"/>
              </w:rPr>
              <w:t>(X)</w:t>
            </w:r>
          </w:p>
          <w:p w14:paraId="40D46BC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037625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predict(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57C5AF6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68024B">
              <w:rPr>
                <w:lang w:val="en-US"/>
              </w:rPr>
              <w:t>self.activation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55E5E00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ED114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Sukurkite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savo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taikykite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modelį</w:t>
            </w:r>
            <w:proofErr w:type="spellEnd"/>
          </w:p>
          <w:p w14:paraId="661DEAB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X = </w:t>
            </w:r>
            <w:proofErr w:type="gramStart"/>
            <w:r w:rsidRPr="0068024B">
              <w:rPr>
                <w:lang w:val="en-US"/>
              </w:rPr>
              <w:t>Pu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</w:p>
          <w:p w14:paraId="24C28E7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y = </w:t>
            </w:r>
            <w:proofErr w:type="gramStart"/>
            <w:r w:rsidRPr="0068024B">
              <w:rPr>
                <w:lang w:val="en-US"/>
              </w:rPr>
              <w:t>Tu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</w:p>
          <w:p w14:paraId="56DFCA6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26508E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lr</w:t>
            </w:r>
            <w:proofErr w:type="spellEnd"/>
            <w:r w:rsidRPr="0068024B">
              <w:rPr>
                <w:lang w:val="en-US"/>
              </w:rPr>
              <w:t xml:space="preserve"> = 0.0000001</w:t>
            </w:r>
          </w:p>
          <w:p w14:paraId="5913F2F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225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Siekiama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MSE </w:t>
            </w:r>
            <w:proofErr w:type="spellStart"/>
            <w:r w:rsidRPr="0068024B">
              <w:rPr>
                <w:lang w:val="en-US"/>
              </w:rPr>
              <w:t>reikšmė</w:t>
            </w:r>
            <w:proofErr w:type="spellEnd"/>
          </w:p>
          <w:p w14:paraId="6D5DC90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max_epochs</w:t>
            </w:r>
            <w:proofErr w:type="spellEnd"/>
            <w:r w:rsidRPr="0068024B">
              <w:rPr>
                <w:lang w:val="en-US"/>
              </w:rPr>
              <w:t xml:space="preserve"> = 10000</w:t>
            </w:r>
          </w:p>
          <w:p w14:paraId="41F5C15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# </w:t>
            </w:r>
            <w:proofErr w:type="spellStart"/>
            <w:r w:rsidRPr="0068024B">
              <w:rPr>
                <w:lang w:val="en-US"/>
              </w:rPr>
              <w:t>Maksimalus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epochų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skaičius</w:t>
            </w:r>
            <w:proofErr w:type="spellEnd"/>
          </w:p>
          <w:p w14:paraId="0C0748F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E8769E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model = </w:t>
            </w:r>
            <w:proofErr w:type="spellStart"/>
            <w:proofErr w:type="gramStart"/>
            <w:r w:rsidRPr="0068024B">
              <w:rPr>
                <w:lang w:val="en-US"/>
              </w:rPr>
              <w:t>AdaptiveLinearNeuron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learning_rate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lr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max_epochs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7BF6768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model.fit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X, y)</w:t>
            </w:r>
          </w:p>
          <w:p w14:paraId="392E921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AA7E6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>:")</w:t>
            </w:r>
          </w:p>
          <w:p w14:paraId="265413F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print(</w:t>
            </w:r>
            <w:proofErr w:type="spellStart"/>
            <w:proofErr w:type="gramStart"/>
            <w:r w:rsidRPr="0068024B">
              <w:rPr>
                <w:lang w:val="en-US"/>
              </w:rPr>
              <w:t>model.w</w:t>
            </w:r>
            <w:proofErr w:type="spellEnd"/>
            <w:proofErr w:type="gramEnd"/>
            <w:r w:rsidRPr="0068024B">
              <w:rPr>
                <w:lang w:val="en-US"/>
              </w:rPr>
              <w:t>_)</w:t>
            </w:r>
          </w:p>
          <w:p w14:paraId="028F48E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DEC425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Predicted data</w:t>
            </w:r>
          </w:p>
          <w:p w14:paraId="7BB9286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predicted = </w:t>
            </w:r>
            <w:proofErr w:type="spellStart"/>
            <w:proofErr w:type="gramStart"/>
            <w:r w:rsidRPr="0068024B">
              <w:rPr>
                <w:lang w:val="en-US"/>
              </w:rPr>
              <w:t>model.predict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09507F8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039B5E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Calculating MSE</w:t>
            </w:r>
          </w:p>
          <w:p w14:paraId="7104913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mse</w:t>
            </w:r>
            <w:proofErr w:type="spellEnd"/>
            <w:r w:rsidRPr="0068024B">
              <w:rPr>
                <w:lang w:val="en-US"/>
              </w:rPr>
              <w:t xml:space="preserve"> = ((y - predicted) ** 2</w:t>
            </w:r>
            <w:proofErr w:type="gramStart"/>
            <w:r w:rsidRPr="0068024B">
              <w:rPr>
                <w:lang w:val="en-US"/>
              </w:rPr>
              <w:t>).mean</w:t>
            </w:r>
            <w:proofErr w:type="gramEnd"/>
            <w:r w:rsidRPr="0068024B">
              <w:rPr>
                <w:lang w:val="en-US"/>
              </w:rPr>
              <w:t>()</w:t>
            </w:r>
          </w:p>
          <w:p w14:paraId="5745036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"MSE:", </w:t>
            </w:r>
            <w:proofErr w:type="spellStart"/>
            <w:r w:rsidRPr="0068024B">
              <w:rPr>
                <w:lang w:val="en-US"/>
              </w:rPr>
              <w:t>mse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0DA0D82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6E90C6B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Calculating MAD</w:t>
            </w:r>
          </w:p>
          <w:p w14:paraId="4324ABC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absolute_errors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np.abs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y - predicted)</w:t>
            </w:r>
          </w:p>
          <w:p w14:paraId="70DDF16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mad = </w:t>
            </w:r>
            <w:proofErr w:type="spellStart"/>
            <w:proofErr w:type="gramStart"/>
            <w:r w:rsidRPr="0068024B">
              <w:rPr>
                <w:lang w:val="en-US"/>
              </w:rPr>
              <w:t>np.median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absolute_errors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2DF95607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"MAD:", mad)</w:t>
            </w:r>
          </w:p>
          <w:p w14:paraId="53137D5D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72B4013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7E9EF1C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2ADF04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Predicted data</w:t>
            </w:r>
          </w:p>
          <w:p w14:paraId="55E89CC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predicted = </w:t>
            </w:r>
            <w:proofErr w:type="spellStart"/>
            <w:proofErr w:type="gramStart"/>
            <w:r w:rsidRPr="0068024B">
              <w:rPr>
                <w:lang w:val="en-US"/>
              </w:rPr>
              <w:t>model.predict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57D454B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7C2CE1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Plotting</w:t>
            </w:r>
          </w:p>
          <w:p w14:paraId="576836F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=(10, 6))</w:t>
            </w:r>
          </w:p>
          <w:p w14:paraId="54129FC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(y, label='Desired data', color='blue')  # Desired data</w:t>
            </w:r>
          </w:p>
          <w:p w14:paraId="6988E95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(predicted, label='Predicted data', color='red')  # Predicted data</w:t>
            </w:r>
          </w:p>
          <w:p w14:paraId="446C8A1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('Comparison of Predicted and Desired Data')</w:t>
            </w:r>
          </w:p>
          <w:p w14:paraId="12FA8C3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('Index')</w:t>
            </w:r>
          </w:p>
          <w:p w14:paraId="30E2F1F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('Value')</w:t>
            </w:r>
          </w:p>
          <w:p w14:paraId="0D69DA4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30E813E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plt.grid</w:t>
            </w:r>
            <w:proofErr w:type="spellEnd"/>
            <w:proofErr w:type="gramEnd"/>
            <w:r w:rsidRPr="0068024B">
              <w:rPr>
                <w:lang w:val="en-US"/>
              </w:rPr>
              <w:t>(True)</w:t>
            </w:r>
          </w:p>
          <w:p w14:paraId="634B6910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lastRenderedPageBreak/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316A36CD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5795A91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23857DF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33E9B6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with </w:t>
            </w:r>
            <w:proofErr w:type="gramStart"/>
            <w:r w:rsidRPr="0068024B">
              <w:rPr>
                <w:lang w:val="en-US"/>
              </w:rPr>
              <w:t>open(</w:t>
            </w:r>
            <w:proofErr w:type="gramEnd"/>
            <w:r w:rsidRPr="0068024B">
              <w:rPr>
                <w:lang w:val="en-US"/>
              </w:rPr>
              <w:t>"sunspot.txt", 'r') as file:</w:t>
            </w:r>
          </w:p>
          <w:p w14:paraId="23DC0E5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data = </w:t>
            </w:r>
            <w:proofErr w:type="spellStart"/>
            <w:proofErr w:type="gramStart"/>
            <w:r w:rsidRPr="0068024B">
              <w:rPr>
                <w:lang w:val="en-US"/>
              </w:rPr>
              <w:t>file.readlines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4C1DFBB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54F51F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matrix = [</w:t>
            </w:r>
            <w:proofErr w:type="spellStart"/>
            <w:proofErr w:type="gramStart"/>
            <w:r w:rsidRPr="0068024B">
              <w:rPr>
                <w:lang w:val="en-US"/>
              </w:rPr>
              <w:t>line.split</w:t>
            </w:r>
            <w:proofErr w:type="spellEnd"/>
            <w:proofErr w:type="gramEnd"/>
            <w:r w:rsidRPr="0068024B">
              <w:rPr>
                <w:lang w:val="en-US"/>
              </w:rPr>
              <w:t>() for line in data]</w:t>
            </w:r>
          </w:p>
          <w:p w14:paraId="3F08FF9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7425C4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Display the matrix</w:t>
            </w:r>
          </w:p>
          <w:p w14:paraId="27DA3B5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for row in </w:t>
            </w:r>
            <w:proofErr w:type="gramStart"/>
            <w:r w:rsidRPr="0068024B">
              <w:rPr>
                <w:lang w:val="en-US"/>
              </w:rPr>
              <w:t>matrix[</w:t>
            </w:r>
            <w:proofErr w:type="gramEnd"/>
            <w:r w:rsidRPr="0068024B">
              <w:rPr>
                <w:lang w:val="en-US"/>
              </w:rPr>
              <w:t>:5]:</w:t>
            </w:r>
          </w:p>
          <w:p w14:paraId="7A23AA5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print(row)</w:t>
            </w:r>
          </w:p>
          <w:p w14:paraId="454A796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51FA43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39EB458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1D7B97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Išskirti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metus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saulės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dėmių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aktyvumą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matricos</w:t>
            </w:r>
            <w:proofErr w:type="spellEnd"/>
          </w:p>
          <w:p w14:paraId="1BF3E20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years = [int(</w:t>
            </w:r>
            <w:proofErr w:type="gramStart"/>
            <w:r w:rsidRPr="0068024B">
              <w:rPr>
                <w:lang w:val="en-US"/>
              </w:rPr>
              <w:t>row[</w:t>
            </w:r>
            <w:proofErr w:type="gramEnd"/>
            <w:r w:rsidRPr="0068024B">
              <w:rPr>
                <w:lang w:val="en-US"/>
              </w:rPr>
              <w:t>0]) for row in matrix]</w:t>
            </w:r>
          </w:p>
          <w:p w14:paraId="20317F47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 xml:space="preserve"> = [float(</w:t>
            </w:r>
            <w:proofErr w:type="gramStart"/>
            <w:r w:rsidRPr="0068024B">
              <w:rPr>
                <w:lang w:val="en-US"/>
              </w:rPr>
              <w:t>row[</w:t>
            </w:r>
            <w:proofErr w:type="gramEnd"/>
            <w:r w:rsidRPr="0068024B">
              <w:rPr>
                <w:lang w:val="en-US"/>
              </w:rPr>
              <w:t>1]) for row in matrix]</w:t>
            </w:r>
          </w:p>
          <w:p w14:paraId="0145BF41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2F31865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19FB1B2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14CC04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matricą</w:t>
            </w:r>
            <w:proofErr w:type="spellEnd"/>
            <w:r w:rsidRPr="0068024B">
              <w:rPr>
                <w:lang w:val="en-US"/>
              </w:rPr>
              <w:t xml:space="preserve"> P</w:t>
            </w:r>
          </w:p>
          <w:p w14:paraId="0879C80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n = 10</w:t>
            </w:r>
          </w:p>
          <w:p w14:paraId="42FB72A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P = []</w:t>
            </w:r>
          </w:p>
          <w:p w14:paraId="436A872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for 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 in </w:t>
            </w:r>
            <w:proofErr w:type="gramStart"/>
            <w:r w:rsidRPr="0068024B">
              <w:rPr>
                <w:lang w:val="en-US"/>
              </w:rPr>
              <w:t>range(</w:t>
            </w:r>
            <w:proofErr w:type="gramEnd"/>
            <w:r w:rsidRPr="0068024B">
              <w:rPr>
                <w:lang w:val="en-US"/>
              </w:rPr>
              <w:t xml:space="preserve">n,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)):</w:t>
            </w:r>
          </w:p>
          <w:p w14:paraId="68CEA64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P.append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[</w:t>
            </w:r>
            <w:proofErr w:type="spellStart"/>
            <w:r w:rsidRPr="0068024B">
              <w:rPr>
                <w:lang w:val="en-US"/>
              </w:rPr>
              <w:t>i-n:i</w:t>
            </w:r>
            <w:proofErr w:type="spellEnd"/>
            <w:r w:rsidRPr="0068024B">
              <w:rPr>
                <w:lang w:val="en-US"/>
              </w:rPr>
              <w:t>])</w:t>
            </w:r>
          </w:p>
          <w:p w14:paraId="5ACDA87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EC5B42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matricą</w:t>
            </w:r>
            <w:proofErr w:type="spellEnd"/>
            <w:r w:rsidRPr="0068024B">
              <w:rPr>
                <w:lang w:val="en-US"/>
              </w:rPr>
              <w:t xml:space="preserve"> T</w:t>
            </w:r>
          </w:p>
          <w:p w14:paraId="219E0A5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 = 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[n:]</w:t>
            </w:r>
          </w:p>
          <w:p w14:paraId="46FFD6A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FDB2BE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Konvertuoti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matricas</w:t>
            </w:r>
            <w:proofErr w:type="spellEnd"/>
            <w:r w:rsidRPr="0068024B">
              <w:rPr>
                <w:lang w:val="en-US"/>
              </w:rPr>
              <w:t xml:space="preserve"> į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masyvus</w:t>
            </w:r>
            <w:proofErr w:type="spellEnd"/>
          </w:p>
          <w:p w14:paraId="762FDED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(P)</w:t>
            </w:r>
          </w:p>
          <w:p w14:paraId="258582A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(T)</w:t>
            </w:r>
          </w:p>
          <w:p w14:paraId="0DF112C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469861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F4B57D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5874867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957CDD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rinkinys</w:t>
            </w:r>
            <w:proofErr w:type="spellEnd"/>
          </w:p>
          <w:p w14:paraId="08806A9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P_train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41856F7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T_train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37119E1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9EBAAB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Naujos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matricos</w:t>
            </w:r>
            <w:proofErr w:type="spellEnd"/>
            <w:r w:rsidRPr="0068024B">
              <w:rPr>
                <w:lang w:val="en-US"/>
              </w:rPr>
              <w:t xml:space="preserve"> Pu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Tu</w:t>
            </w:r>
          </w:p>
          <w:p w14:paraId="2101ACD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Pu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5851677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Tu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45FAF72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7E8727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Sukuriame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papildomą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stulpelį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vienetiniais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reikšmėmis</w:t>
            </w:r>
            <w:proofErr w:type="spellEnd"/>
          </w:p>
          <w:p w14:paraId="3B7C8D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Pridedame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postūmį</w:t>
            </w:r>
            <w:proofErr w:type="spellEnd"/>
            <w:r w:rsidRPr="0068024B">
              <w:rPr>
                <w:lang w:val="en-US"/>
              </w:rPr>
              <w:t xml:space="preserve"> (bias)</w:t>
            </w:r>
          </w:p>
          <w:p w14:paraId="345ECF7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P_train_with_bias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np.hstack</w:t>
            </w:r>
            <w:proofErr w:type="spellEnd"/>
            <w:proofErr w:type="gramEnd"/>
            <w:r w:rsidRPr="0068024B">
              <w:rPr>
                <w:lang w:val="en-US"/>
              </w:rPr>
              <w:t>((</w:t>
            </w:r>
            <w:proofErr w:type="spellStart"/>
            <w:r w:rsidRPr="0068024B">
              <w:rPr>
                <w:lang w:val="en-US"/>
              </w:rPr>
              <w:t>np.ones</w:t>
            </w:r>
            <w:proofErr w:type="spellEnd"/>
            <w:r w:rsidRPr="0068024B">
              <w:rPr>
                <w:lang w:val="en-US"/>
              </w:rPr>
              <w:t>((</w:t>
            </w:r>
            <w:proofErr w:type="spellStart"/>
            <w:r w:rsidRPr="0068024B">
              <w:rPr>
                <w:lang w:val="en-US"/>
              </w:rPr>
              <w:t>P_train.shape</w:t>
            </w:r>
            <w:proofErr w:type="spellEnd"/>
            <w:r w:rsidRPr="0068024B">
              <w:rPr>
                <w:lang w:val="en-US"/>
              </w:rPr>
              <w:t xml:space="preserve">[0], 1)), </w:t>
            </w:r>
            <w:proofErr w:type="spellStart"/>
            <w:r w:rsidRPr="0068024B">
              <w:rPr>
                <w:lang w:val="en-US"/>
              </w:rPr>
              <w:t>P_train</w:t>
            </w:r>
            <w:proofErr w:type="spellEnd"/>
            <w:r w:rsidRPr="0068024B">
              <w:rPr>
                <w:lang w:val="en-US"/>
              </w:rPr>
              <w:t>[:, -(n-1):]))</w:t>
            </w:r>
          </w:p>
          <w:p w14:paraId="3449CB7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E0E854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Apskaičiuojame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naudodami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normalinius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lyginius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kvadratus</w:t>
            </w:r>
            <w:proofErr w:type="spellEnd"/>
          </w:p>
          <w:p w14:paraId="5E1B6C0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w = </w:t>
            </w:r>
            <w:proofErr w:type="gramStart"/>
            <w:r w:rsidRPr="0068024B">
              <w:rPr>
                <w:lang w:val="en-US"/>
              </w:rPr>
              <w:t>inv(</w:t>
            </w:r>
            <w:proofErr w:type="gramEnd"/>
            <w:r w:rsidRPr="0068024B">
              <w:rPr>
                <w:lang w:val="en-US"/>
              </w:rPr>
              <w:t>X'X)X'Y</w:t>
            </w:r>
          </w:p>
          <w:p w14:paraId="5D0C18B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X = </w:t>
            </w:r>
            <w:proofErr w:type="spellStart"/>
            <w:r w:rsidRPr="0068024B">
              <w:rPr>
                <w:lang w:val="en-US"/>
              </w:rPr>
              <w:t>P_train_with_bias</w:t>
            </w:r>
            <w:proofErr w:type="spellEnd"/>
          </w:p>
          <w:p w14:paraId="341D0B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Y = </w:t>
            </w:r>
            <w:proofErr w:type="spellStart"/>
            <w:r w:rsidRPr="0068024B">
              <w:rPr>
                <w:lang w:val="en-US"/>
              </w:rPr>
              <w:t>T_train</w:t>
            </w:r>
            <w:proofErr w:type="spellEnd"/>
          </w:p>
          <w:p w14:paraId="596089E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weights = </w:t>
            </w:r>
            <w:proofErr w:type="spellStart"/>
            <w:proofErr w:type="gramStart"/>
            <w:r w:rsidRPr="0068024B">
              <w:rPr>
                <w:lang w:val="en-US"/>
              </w:rPr>
              <w:t>np.linalg.inv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X.T.dot(X)).dot(X.T).dot(Y)</w:t>
            </w:r>
          </w:p>
          <w:p w14:paraId="67980D5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F45481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Atvaizduojame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koeficientus</w:t>
            </w:r>
            <w:proofErr w:type="spellEnd"/>
          </w:p>
          <w:p w14:paraId="2FEC0AC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Neurono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>:")</w:t>
            </w:r>
          </w:p>
          <w:p w14:paraId="0D672FE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lastRenderedPageBreak/>
              <w:t>print(weights)</w:t>
            </w:r>
          </w:p>
          <w:p w14:paraId="4AA51A5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3AF1482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569453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Funkcija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kuri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prognozuoja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naudojant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</w:p>
          <w:p w14:paraId="4290913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def </w:t>
            </w:r>
            <w:proofErr w:type="spellStart"/>
            <w:r w:rsidRPr="0068024B">
              <w:rPr>
                <w:lang w:val="en-US"/>
              </w:rPr>
              <w:t>predict_</w:t>
            </w:r>
            <w:proofErr w:type="gramStart"/>
            <w:r w:rsidRPr="0068024B">
              <w:rPr>
                <w:lang w:val="en-US"/>
              </w:rPr>
              <w:t>output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inputs, weights):</w:t>
            </w:r>
          </w:p>
          <w:p w14:paraId="3F20B79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predictions = </w:t>
            </w:r>
            <w:proofErr w:type="gramStart"/>
            <w:r w:rsidRPr="0068024B">
              <w:rPr>
                <w:lang w:val="en-US"/>
              </w:rPr>
              <w:t>np.dot(</w:t>
            </w:r>
            <w:proofErr w:type="gramEnd"/>
            <w:r w:rsidRPr="0068024B">
              <w:rPr>
                <w:lang w:val="en-US"/>
              </w:rPr>
              <w:t>inputs, weights)</w:t>
            </w:r>
          </w:p>
          <w:p w14:paraId="652FDAF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return </w:t>
            </w:r>
            <w:proofErr w:type="gramStart"/>
            <w:r w:rsidRPr="0068024B">
              <w:rPr>
                <w:lang w:val="en-US"/>
              </w:rPr>
              <w:t>predictions</w:t>
            </w:r>
            <w:proofErr w:type="gramEnd"/>
          </w:p>
          <w:p w14:paraId="77EF4D8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27D34A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Funkcija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kuri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atvaizduoja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tikromis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prognozuojamomis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reikšmėmis</w:t>
            </w:r>
            <w:proofErr w:type="spellEnd"/>
          </w:p>
          <w:p w14:paraId="085A3FB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def </w:t>
            </w:r>
            <w:proofErr w:type="spellStart"/>
            <w:r w:rsidRPr="0068024B">
              <w:rPr>
                <w:lang w:val="en-US"/>
              </w:rPr>
              <w:t>plot_</w:t>
            </w:r>
            <w:proofErr w:type="gramStart"/>
            <w:r w:rsidRPr="0068024B">
              <w:rPr>
                <w:lang w:val="en-US"/>
              </w:rPr>
              <w:t>predictions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actual, predicted, title):</w:t>
            </w:r>
          </w:p>
          <w:p w14:paraId="094A2C4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(actual, label='</w:t>
            </w:r>
            <w:proofErr w:type="spellStart"/>
            <w:r w:rsidRPr="0068024B">
              <w:rPr>
                <w:lang w:val="en-US"/>
              </w:rPr>
              <w:t>Tikrosios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>', color='blue')</w:t>
            </w:r>
          </w:p>
          <w:p w14:paraId="7D91D53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(predicted, label='</w:t>
            </w:r>
            <w:proofErr w:type="spellStart"/>
            <w:r w:rsidRPr="0068024B">
              <w:rPr>
                <w:lang w:val="en-US"/>
              </w:rPr>
              <w:t>Prognozuojamos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reikšmės</w:t>
            </w:r>
            <w:proofErr w:type="spellEnd"/>
            <w:r w:rsidRPr="0068024B">
              <w:rPr>
                <w:lang w:val="en-US"/>
              </w:rPr>
              <w:t>', color='red')</w:t>
            </w:r>
          </w:p>
          <w:p w14:paraId="5EACAF7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(title)</w:t>
            </w:r>
          </w:p>
          <w:p w14:paraId="21D51D7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Indeksas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07D8038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Saulės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dėmių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aktyvumas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050CD6D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589BE7A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7012C5C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B3B95B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prognozavimas</w:t>
            </w:r>
            <w:proofErr w:type="spellEnd"/>
          </w:p>
          <w:p w14:paraId="57EBE06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T_train_predicted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predict_</w:t>
            </w:r>
            <w:proofErr w:type="gramStart"/>
            <w:r w:rsidRPr="0068024B">
              <w:rPr>
                <w:lang w:val="en-US"/>
              </w:rPr>
              <w:t>output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P_train_with_bias</w:t>
            </w:r>
            <w:proofErr w:type="spellEnd"/>
            <w:r w:rsidRPr="0068024B">
              <w:rPr>
                <w:lang w:val="en-US"/>
              </w:rPr>
              <w:t>, weights)</w:t>
            </w:r>
          </w:p>
          <w:p w14:paraId="0F0CB57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59AA59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prognozavimas</w:t>
            </w:r>
            <w:proofErr w:type="spellEnd"/>
          </w:p>
          <w:p w14:paraId="48CE97D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P_test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200:]</w:t>
            </w:r>
          </w:p>
          <w:p w14:paraId="38A52AF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P_test_with_bias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np.column</w:t>
            </w:r>
            <w:proofErr w:type="gramEnd"/>
            <w:r w:rsidRPr="0068024B">
              <w:rPr>
                <w:lang w:val="en-US"/>
              </w:rPr>
              <w:t>_stack</w:t>
            </w:r>
            <w:proofErr w:type="spellEnd"/>
            <w:r w:rsidRPr="0068024B">
              <w:rPr>
                <w:lang w:val="en-US"/>
              </w:rPr>
              <w:t>((</w:t>
            </w:r>
            <w:proofErr w:type="spellStart"/>
            <w:r w:rsidRPr="0068024B">
              <w:rPr>
                <w:lang w:val="en-US"/>
              </w:rPr>
              <w:t>np.ones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P_test</w:t>
            </w:r>
            <w:proofErr w:type="spellEnd"/>
            <w:r w:rsidRPr="0068024B">
              <w:rPr>
                <w:lang w:val="en-US"/>
              </w:rPr>
              <w:t xml:space="preserve">)), </w:t>
            </w:r>
            <w:proofErr w:type="spellStart"/>
            <w:r w:rsidRPr="0068024B">
              <w:rPr>
                <w:lang w:val="en-US"/>
              </w:rPr>
              <w:t>P_test</w:t>
            </w:r>
            <w:proofErr w:type="spellEnd"/>
            <w:r w:rsidRPr="0068024B">
              <w:rPr>
                <w:lang w:val="en-US"/>
              </w:rPr>
              <w:t>[:, -(n-1):]))</w:t>
            </w:r>
          </w:p>
          <w:p w14:paraId="336D2CB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T_test_predicted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predict_</w:t>
            </w:r>
            <w:proofErr w:type="gramStart"/>
            <w:r w:rsidRPr="0068024B">
              <w:rPr>
                <w:lang w:val="en-US"/>
              </w:rPr>
              <w:t>output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P_test_with_bias</w:t>
            </w:r>
            <w:proofErr w:type="spellEnd"/>
            <w:r w:rsidRPr="0068024B">
              <w:rPr>
                <w:lang w:val="en-US"/>
              </w:rPr>
              <w:t>, weights)</w:t>
            </w:r>
          </w:p>
          <w:p w14:paraId="7E59B8D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T_test_actual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200:]</w:t>
            </w:r>
          </w:p>
          <w:p w14:paraId="531588D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plot_</w:t>
            </w:r>
            <w:proofErr w:type="gramStart"/>
            <w:r w:rsidRPr="0068024B">
              <w:rPr>
                <w:lang w:val="en-US"/>
              </w:rPr>
              <w:t>predictions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T_test_actual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T_test_predicted</w:t>
            </w:r>
            <w:proofErr w:type="spellEnd"/>
            <w:r w:rsidRPr="0068024B">
              <w:rPr>
                <w:lang w:val="en-US"/>
              </w:rPr>
              <w:t>, '</w:t>
            </w:r>
            <w:proofErr w:type="spellStart"/>
            <w:r w:rsidRPr="0068024B">
              <w:rPr>
                <w:lang w:val="en-US"/>
              </w:rPr>
              <w:t>Prognozavimo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rezultatai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su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testavimo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rinkiniu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7C30884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vektorių</w:t>
            </w:r>
            <w:proofErr w:type="spellEnd"/>
          </w:p>
          <w:p w14:paraId="6CE937F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errors = </w:t>
            </w:r>
            <w:proofErr w:type="spellStart"/>
            <w:r w:rsidRPr="0068024B">
              <w:rPr>
                <w:lang w:val="en-US"/>
              </w:rPr>
              <w:t>T_test_actual</w:t>
            </w:r>
            <w:proofErr w:type="spellEnd"/>
            <w:r w:rsidRPr="0068024B">
              <w:rPr>
                <w:lang w:val="en-US"/>
              </w:rPr>
              <w:t xml:space="preserve"> - </w:t>
            </w:r>
            <w:proofErr w:type="spellStart"/>
            <w:r w:rsidRPr="0068024B">
              <w:rPr>
                <w:lang w:val="en-US"/>
              </w:rPr>
              <w:t>T_test_predicted</w:t>
            </w:r>
            <w:proofErr w:type="spellEnd"/>
          </w:p>
          <w:p w14:paraId="4A155B8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065C8B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Nubraižyti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grafiką</w:t>
            </w:r>
            <w:proofErr w:type="spellEnd"/>
          </w:p>
          <w:p w14:paraId="4BD24A4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(errors, color='blue')</w:t>
            </w:r>
          </w:p>
          <w:p w14:paraId="5D7792C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grafikas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4F46BD1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Indeksas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67D15BF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>')</w:t>
            </w:r>
          </w:p>
          <w:p w14:paraId="65C31F6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09987D2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Nubraižyti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histogramą</w:t>
            </w:r>
            <w:proofErr w:type="spellEnd"/>
          </w:p>
          <w:p w14:paraId="3A04EBC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plt.hist</w:t>
            </w:r>
            <w:proofErr w:type="spellEnd"/>
            <w:proofErr w:type="gramEnd"/>
            <w:r w:rsidRPr="0068024B">
              <w:rPr>
                <w:lang w:val="en-US"/>
              </w:rPr>
              <w:t xml:space="preserve">(errors, bins=20, color='blue', alpha=0.7, </w:t>
            </w:r>
            <w:proofErr w:type="spellStart"/>
            <w:r w:rsidRPr="0068024B">
              <w:rPr>
                <w:lang w:val="en-US"/>
              </w:rPr>
              <w:t>edgecolor</w:t>
            </w:r>
            <w:proofErr w:type="spellEnd"/>
            <w:r w:rsidRPr="0068024B">
              <w:rPr>
                <w:lang w:val="en-US"/>
              </w:rPr>
              <w:t xml:space="preserve">='black')  # </w:t>
            </w:r>
            <w:proofErr w:type="spellStart"/>
            <w:r w:rsidRPr="0068024B">
              <w:rPr>
                <w:lang w:val="en-US"/>
              </w:rPr>
              <w:t>Nustatome</w:t>
            </w:r>
            <w:proofErr w:type="spellEnd"/>
            <w:r w:rsidRPr="0068024B">
              <w:rPr>
                <w:lang w:val="en-US"/>
              </w:rPr>
              <w:t xml:space="preserve"> 20 </w:t>
            </w:r>
            <w:proofErr w:type="spellStart"/>
            <w:r w:rsidRPr="0068024B">
              <w:rPr>
                <w:lang w:val="en-US"/>
              </w:rPr>
              <w:t>stulpelių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histogramoje</w:t>
            </w:r>
            <w:proofErr w:type="spellEnd"/>
          </w:p>
          <w:p w14:paraId="69D5D8C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histograma</w:t>
            </w:r>
            <w:proofErr w:type="spellEnd"/>
            <w:r w:rsidRPr="0068024B">
              <w:rPr>
                <w:lang w:val="en-US"/>
              </w:rPr>
              <w:t xml:space="preserve">')  # </w:t>
            </w:r>
            <w:proofErr w:type="spellStart"/>
            <w:r w:rsidRPr="0068024B">
              <w:rPr>
                <w:lang w:val="en-US"/>
              </w:rPr>
              <w:t>Pavadinimas</w:t>
            </w:r>
            <w:proofErr w:type="spellEnd"/>
          </w:p>
          <w:p w14:paraId="4BEA3FE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 xml:space="preserve">')  # X </w:t>
            </w:r>
            <w:proofErr w:type="spellStart"/>
            <w:r w:rsidRPr="0068024B">
              <w:rPr>
                <w:lang w:val="en-US"/>
              </w:rPr>
              <w:t>ašies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pavadinimas</w:t>
            </w:r>
            <w:proofErr w:type="spellEnd"/>
          </w:p>
          <w:p w14:paraId="74A36E0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</w:t>
            </w:r>
            <w:proofErr w:type="spellStart"/>
            <w:r w:rsidRPr="0068024B">
              <w:rPr>
                <w:lang w:val="en-US"/>
              </w:rPr>
              <w:t>Dažnumas</w:t>
            </w:r>
            <w:proofErr w:type="spellEnd"/>
            <w:r w:rsidRPr="0068024B">
              <w:rPr>
                <w:lang w:val="en-US"/>
              </w:rPr>
              <w:t xml:space="preserve">')  # Y </w:t>
            </w:r>
            <w:proofErr w:type="spellStart"/>
            <w:r w:rsidRPr="0068024B">
              <w:rPr>
                <w:lang w:val="en-US"/>
              </w:rPr>
              <w:t>ašies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pavadinimas</w:t>
            </w:r>
            <w:proofErr w:type="spellEnd"/>
          </w:p>
          <w:p w14:paraId="3CC17B0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6598BB7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F5D9A5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vidutinės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kvadratinės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reikšmę</w:t>
            </w:r>
            <w:proofErr w:type="spellEnd"/>
            <w:r w:rsidRPr="0068024B">
              <w:rPr>
                <w:lang w:val="en-US"/>
              </w:rPr>
              <w:t xml:space="preserve"> (MSE)</w:t>
            </w:r>
          </w:p>
          <w:p w14:paraId="34F756C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MSE = </w:t>
            </w:r>
            <w:proofErr w:type="spellStart"/>
            <w:proofErr w:type="gramStart"/>
            <w:r w:rsidRPr="0068024B">
              <w:rPr>
                <w:lang w:val="en-US"/>
              </w:rPr>
              <w:t>np.mean</w:t>
            </w:r>
            <w:proofErr w:type="spellEnd"/>
            <w:proofErr w:type="gramEnd"/>
            <w:r w:rsidRPr="0068024B">
              <w:rPr>
                <w:lang w:val="en-US"/>
              </w:rPr>
              <w:t>(errors ** 2)</w:t>
            </w:r>
          </w:p>
          <w:p w14:paraId="0FC8A8D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0033CA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Apskaičiuoti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medianą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absoliutaus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nuokrypio</w:t>
            </w:r>
            <w:proofErr w:type="spellEnd"/>
            <w:r w:rsidRPr="0068024B">
              <w:rPr>
                <w:lang w:val="en-US"/>
              </w:rPr>
              <w:t xml:space="preserve"> (MAD)</w:t>
            </w:r>
          </w:p>
          <w:p w14:paraId="373B34C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MAD = </w:t>
            </w:r>
            <w:proofErr w:type="spellStart"/>
            <w:proofErr w:type="gramStart"/>
            <w:r w:rsidRPr="0068024B">
              <w:rPr>
                <w:lang w:val="en-US"/>
              </w:rPr>
              <w:t>np.median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np.abs</w:t>
            </w:r>
            <w:proofErr w:type="spellEnd"/>
            <w:r w:rsidRPr="0068024B">
              <w:rPr>
                <w:lang w:val="en-US"/>
              </w:rPr>
              <w:t>(errors))</w:t>
            </w:r>
          </w:p>
          <w:p w14:paraId="75657DA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192600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Atvaizduoti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rezultatus</w:t>
            </w:r>
            <w:proofErr w:type="spellEnd"/>
          </w:p>
          <w:p w14:paraId="777C0AF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Vidutinės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kvadratinės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prognozės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 xml:space="preserve"> (MSE):", MSE)</w:t>
            </w:r>
          </w:p>
          <w:p w14:paraId="00B899B8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Medianos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absoliutus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nuokrypis</w:t>
            </w:r>
            <w:proofErr w:type="spellEnd"/>
            <w:r w:rsidRPr="0068024B">
              <w:rPr>
                <w:lang w:val="en-US"/>
              </w:rPr>
              <w:t xml:space="preserve"> (MAD):", MAD)</w:t>
            </w:r>
          </w:p>
          <w:p w14:paraId="73A4CEBA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6E56DC2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1547FAE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570D50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matricą</w:t>
            </w:r>
            <w:proofErr w:type="spellEnd"/>
            <w:r w:rsidRPr="0068024B">
              <w:rPr>
                <w:lang w:val="en-US"/>
              </w:rPr>
              <w:t xml:space="preserve"> P</w:t>
            </w:r>
          </w:p>
          <w:p w14:paraId="54A8F2A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n = 10</w:t>
            </w:r>
          </w:p>
          <w:p w14:paraId="70713E8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lastRenderedPageBreak/>
              <w:t>P = []</w:t>
            </w:r>
          </w:p>
          <w:p w14:paraId="4379207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for 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 in </w:t>
            </w:r>
            <w:proofErr w:type="gramStart"/>
            <w:r w:rsidRPr="0068024B">
              <w:rPr>
                <w:lang w:val="en-US"/>
              </w:rPr>
              <w:t>range(</w:t>
            </w:r>
            <w:proofErr w:type="gramEnd"/>
            <w:r w:rsidRPr="0068024B">
              <w:rPr>
                <w:lang w:val="en-US"/>
              </w:rPr>
              <w:t xml:space="preserve">n, </w:t>
            </w:r>
            <w:proofErr w:type="spellStart"/>
            <w:r w:rsidRPr="0068024B">
              <w:rPr>
                <w:lang w:val="en-US"/>
              </w:rPr>
              <w:t>len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)):</w:t>
            </w:r>
          </w:p>
          <w:p w14:paraId="18DFDB5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8024B">
              <w:rPr>
                <w:lang w:val="en-US"/>
              </w:rPr>
              <w:t>P.append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[</w:t>
            </w:r>
            <w:proofErr w:type="spellStart"/>
            <w:r w:rsidRPr="0068024B">
              <w:rPr>
                <w:lang w:val="en-US"/>
              </w:rPr>
              <w:t>i-n:i</w:t>
            </w:r>
            <w:proofErr w:type="spellEnd"/>
            <w:r w:rsidRPr="0068024B">
              <w:rPr>
                <w:lang w:val="en-US"/>
              </w:rPr>
              <w:t>])</w:t>
            </w:r>
          </w:p>
          <w:p w14:paraId="5EEE451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5DE3F5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Sukurkime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matricą</w:t>
            </w:r>
            <w:proofErr w:type="spellEnd"/>
            <w:r w:rsidRPr="0068024B">
              <w:rPr>
                <w:lang w:val="en-US"/>
              </w:rPr>
              <w:t xml:space="preserve"> T</w:t>
            </w:r>
          </w:p>
          <w:p w14:paraId="6A30528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 = </w:t>
            </w:r>
            <w:proofErr w:type="spellStart"/>
            <w:r w:rsidRPr="0068024B">
              <w:rPr>
                <w:lang w:val="en-US"/>
              </w:rPr>
              <w:t>sunspot_activity</w:t>
            </w:r>
            <w:proofErr w:type="spellEnd"/>
            <w:r w:rsidRPr="0068024B">
              <w:rPr>
                <w:lang w:val="en-US"/>
              </w:rPr>
              <w:t>[n:]</w:t>
            </w:r>
          </w:p>
          <w:p w14:paraId="5ADAFD2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E2EA18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Konvertuoti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matricas</w:t>
            </w:r>
            <w:proofErr w:type="spellEnd"/>
            <w:r w:rsidRPr="0068024B">
              <w:rPr>
                <w:lang w:val="en-US"/>
              </w:rPr>
              <w:t xml:space="preserve"> į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masyvus</w:t>
            </w:r>
            <w:proofErr w:type="spellEnd"/>
          </w:p>
          <w:p w14:paraId="7DF7822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(P)</w:t>
            </w:r>
          </w:p>
          <w:p w14:paraId="1B48B7E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T = </w:t>
            </w:r>
            <w:proofErr w:type="spellStart"/>
            <w:proofErr w:type="gramStart"/>
            <w:r w:rsidRPr="0068024B">
              <w:rPr>
                <w:lang w:val="en-US"/>
              </w:rPr>
              <w:t>np.array</w:t>
            </w:r>
            <w:proofErr w:type="spellEnd"/>
            <w:proofErr w:type="gramEnd"/>
            <w:r w:rsidRPr="0068024B">
              <w:rPr>
                <w:lang w:val="en-US"/>
              </w:rPr>
              <w:t>(T)</w:t>
            </w:r>
          </w:p>
          <w:p w14:paraId="4FC5144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6A7DA6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073AAB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r w:rsidRPr="0068024B">
              <w:rPr>
                <w:lang w:val="en-US"/>
              </w:rPr>
              <w:t>numpy</w:t>
            </w:r>
            <w:proofErr w:type="spellEnd"/>
            <w:r w:rsidRPr="0068024B">
              <w:rPr>
                <w:lang w:val="en-US"/>
              </w:rPr>
              <w:t xml:space="preserve"> as </w:t>
            </w:r>
            <w:proofErr w:type="gramStart"/>
            <w:r w:rsidRPr="0068024B">
              <w:rPr>
                <w:lang w:val="en-US"/>
              </w:rPr>
              <w:t>np</w:t>
            </w:r>
            <w:proofErr w:type="gramEnd"/>
          </w:p>
          <w:p w14:paraId="706918E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AEC46E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Apmokymo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rinkinys</w:t>
            </w:r>
            <w:proofErr w:type="spellEnd"/>
          </w:p>
          <w:p w14:paraId="256814B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P_train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P[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24EF3DF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T_train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T[</w:t>
            </w:r>
            <w:proofErr w:type="gramEnd"/>
            <w:r w:rsidRPr="0068024B">
              <w:rPr>
                <w:lang w:val="en-US"/>
              </w:rPr>
              <w:t>:200]</w:t>
            </w:r>
          </w:p>
          <w:p w14:paraId="0929213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09ED32A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68024B">
              <w:rPr>
                <w:lang w:val="en-US"/>
              </w:rPr>
              <w:t>AdaptiveLinearNeuron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):</w:t>
            </w:r>
          </w:p>
          <w:p w14:paraId="6BBDC09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__</w:t>
            </w:r>
            <w:proofErr w:type="spellStart"/>
            <w:r w:rsidRPr="0068024B">
              <w:rPr>
                <w:lang w:val="en-US"/>
              </w:rPr>
              <w:t>init</w:t>
            </w:r>
            <w:proofErr w:type="spellEnd"/>
            <w:r w:rsidRPr="0068024B">
              <w:rPr>
                <w:lang w:val="en-US"/>
              </w:rPr>
              <w:t>_</w:t>
            </w:r>
            <w:proofErr w:type="gramStart"/>
            <w:r w:rsidRPr="0068024B">
              <w:rPr>
                <w:lang w:val="en-US"/>
              </w:rPr>
              <w:t>_(</w:t>
            </w:r>
            <w:proofErr w:type="gramEnd"/>
            <w:r w:rsidRPr="0068024B">
              <w:rPr>
                <w:lang w:val="en-US"/>
              </w:rPr>
              <w:t xml:space="preserve">self, </w:t>
            </w:r>
            <w:proofErr w:type="spellStart"/>
            <w:r w:rsidRPr="0068024B">
              <w:rPr>
                <w:lang w:val="en-US"/>
              </w:rPr>
              <w:t>learning_rate</w:t>
            </w:r>
            <w:proofErr w:type="spellEnd"/>
            <w:r w:rsidRPr="0068024B">
              <w:rPr>
                <w:lang w:val="en-US"/>
              </w:rPr>
              <w:t xml:space="preserve">=0.01,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  <w:r w:rsidRPr="0068024B">
              <w:rPr>
                <w:lang w:val="en-US"/>
              </w:rPr>
              <w:t xml:space="preserve">=50,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=None):</w:t>
            </w:r>
          </w:p>
          <w:p w14:paraId="6991F4A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self.learning</w:t>
            </w:r>
            <w:proofErr w:type="gramEnd"/>
            <w:r w:rsidRPr="0068024B">
              <w:rPr>
                <w:lang w:val="en-US"/>
              </w:rPr>
              <w:t>_rate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learning_rate</w:t>
            </w:r>
            <w:proofErr w:type="spellEnd"/>
          </w:p>
          <w:p w14:paraId="1F62E94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self.n</w:t>
            </w:r>
            <w:proofErr w:type="gramEnd"/>
            <w:r w:rsidRPr="0068024B">
              <w:rPr>
                <w:lang w:val="en-US"/>
              </w:rPr>
              <w:t>_iter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</w:p>
          <w:p w14:paraId="309B4CD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self.error</w:t>
            </w:r>
            <w:proofErr w:type="gramEnd"/>
            <w:r w:rsidRPr="0068024B">
              <w:rPr>
                <w:lang w:val="en-US"/>
              </w:rPr>
              <w:t>_goal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</w:p>
          <w:p w14:paraId="50E0837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0213E0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fit(</w:t>
            </w:r>
            <w:proofErr w:type="gramEnd"/>
            <w:r w:rsidRPr="0068024B">
              <w:rPr>
                <w:lang w:val="en-US"/>
              </w:rPr>
              <w:t>self, X, y):</w:t>
            </w:r>
          </w:p>
          <w:p w14:paraId="2654A64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 = </w:t>
            </w:r>
            <w:proofErr w:type="spellStart"/>
            <w:r w:rsidRPr="0068024B">
              <w:rPr>
                <w:lang w:val="en-US"/>
              </w:rPr>
              <w:t>np.zeros</w:t>
            </w:r>
            <w:proofErr w:type="spellEnd"/>
            <w:r w:rsidRPr="0068024B">
              <w:rPr>
                <w:lang w:val="en-US"/>
              </w:rPr>
              <w:t xml:space="preserve">(1 + </w:t>
            </w:r>
            <w:proofErr w:type="spellStart"/>
            <w:r w:rsidRPr="0068024B">
              <w:rPr>
                <w:lang w:val="en-US"/>
              </w:rPr>
              <w:t>X.shape</w:t>
            </w:r>
            <w:proofErr w:type="spellEnd"/>
            <w:r w:rsidRPr="0068024B">
              <w:rPr>
                <w:lang w:val="en-US"/>
              </w:rPr>
              <w:t>[1])</w:t>
            </w:r>
          </w:p>
          <w:p w14:paraId="187B933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8024B">
              <w:rPr>
                <w:lang w:val="en-US"/>
              </w:rPr>
              <w:t>self.cost</w:t>
            </w:r>
            <w:proofErr w:type="spellEnd"/>
            <w:proofErr w:type="gramEnd"/>
            <w:r w:rsidRPr="0068024B">
              <w:rPr>
                <w:lang w:val="en-US"/>
              </w:rPr>
              <w:t>_ = []</w:t>
            </w:r>
          </w:p>
          <w:p w14:paraId="57CB58E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F1E916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for </w:t>
            </w:r>
            <w:proofErr w:type="spellStart"/>
            <w:r w:rsidRPr="0068024B">
              <w:rPr>
                <w:lang w:val="en-US"/>
              </w:rPr>
              <w:t>i</w:t>
            </w:r>
            <w:proofErr w:type="spellEnd"/>
            <w:r w:rsidRPr="0068024B">
              <w:rPr>
                <w:lang w:val="en-US"/>
              </w:rPr>
              <w:t xml:space="preserve"> in range(</w:t>
            </w:r>
            <w:proofErr w:type="spellStart"/>
            <w:proofErr w:type="gramStart"/>
            <w:r w:rsidRPr="0068024B">
              <w:rPr>
                <w:lang w:val="en-US"/>
              </w:rPr>
              <w:t>self.n</w:t>
            </w:r>
            <w:proofErr w:type="gramEnd"/>
            <w:r w:rsidRPr="0068024B">
              <w:rPr>
                <w:lang w:val="en-US"/>
              </w:rPr>
              <w:t>_iter</w:t>
            </w:r>
            <w:proofErr w:type="spellEnd"/>
            <w:r w:rsidRPr="0068024B">
              <w:rPr>
                <w:lang w:val="en-US"/>
              </w:rPr>
              <w:t>):</w:t>
            </w:r>
          </w:p>
          <w:p w14:paraId="42BCDD1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output = </w:t>
            </w:r>
            <w:proofErr w:type="spellStart"/>
            <w:r w:rsidRPr="0068024B">
              <w:rPr>
                <w:lang w:val="en-US"/>
              </w:rPr>
              <w:t>self.net_input</w:t>
            </w:r>
            <w:proofErr w:type="spellEnd"/>
            <w:r w:rsidRPr="0068024B">
              <w:rPr>
                <w:lang w:val="en-US"/>
              </w:rPr>
              <w:t>(X)</w:t>
            </w:r>
          </w:p>
          <w:p w14:paraId="627A3F1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errors = (y - output)</w:t>
            </w:r>
          </w:p>
          <w:p w14:paraId="06D3A56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_[1:] += </w:t>
            </w:r>
            <w:proofErr w:type="spellStart"/>
            <w:r w:rsidRPr="0068024B">
              <w:rPr>
                <w:lang w:val="en-US"/>
              </w:rPr>
              <w:t>self.learning_rate</w:t>
            </w:r>
            <w:proofErr w:type="spellEnd"/>
            <w:r w:rsidRPr="0068024B">
              <w:rPr>
                <w:lang w:val="en-US"/>
              </w:rPr>
              <w:t xml:space="preserve"> * X.T.dot(errors)</w:t>
            </w:r>
          </w:p>
          <w:p w14:paraId="007E56C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self.w</w:t>
            </w:r>
            <w:proofErr w:type="spellEnd"/>
            <w:proofErr w:type="gramEnd"/>
            <w:r w:rsidRPr="0068024B">
              <w:rPr>
                <w:lang w:val="en-US"/>
              </w:rPr>
              <w:t xml:space="preserve">_[0] += </w:t>
            </w:r>
            <w:proofErr w:type="spellStart"/>
            <w:r w:rsidRPr="0068024B">
              <w:rPr>
                <w:lang w:val="en-US"/>
              </w:rPr>
              <w:t>self.learning_rate</w:t>
            </w:r>
            <w:proofErr w:type="spellEnd"/>
            <w:r w:rsidRPr="0068024B">
              <w:rPr>
                <w:lang w:val="en-US"/>
              </w:rPr>
              <w:t xml:space="preserve"> * </w:t>
            </w:r>
            <w:proofErr w:type="spellStart"/>
            <w:r w:rsidRPr="0068024B">
              <w:rPr>
                <w:lang w:val="en-US"/>
              </w:rPr>
              <w:t>errors.sum</w:t>
            </w:r>
            <w:proofErr w:type="spellEnd"/>
            <w:r w:rsidRPr="0068024B">
              <w:rPr>
                <w:lang w:val="en-US"/>
              </w:rPr>
              <w:t>()</w:t>
            </w:r>
          </w:p>
          <w:p w14:paraId="09D33C9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cost = (errors**2</w:t>
            </w:r>
            <w:proofErr w:type="gramStart"/>
            <w:r w:rsidRPr="0068024B">
              <w:rPr>
                <w:lang w:val="en-US"/>
              </w:rPr>
              <w:t>).sum</w:t>
            </w:r>
            <w:proofErr w:type="gramEnd"/>
            <w:r w:rsidRPr="0068024B">
              <w:rPr>
                <w:lang w:val="en-US"/>
              </w:rPr>
              <w:t>() / 2.0</w:t>
            </w:r>
          </w:p>
          <w:p w14:paraId="07C8978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8024B">
              <w:rPr>
                <w:lang w:val="en-US"/>
              </w:rPr>
              <w:t>self.cost</w:t>
            </w:r>
            <w:proofErr w:type="gramEnd"/>
            <w:r w:rsidRPr="0068024B">
              <w:rPr>
                <w:lang w:val="en-US"/>
              </w:rPr>
              <w:t>_.append</w:t>
            </w:r>
            <w:proofErr w:type="spellEnd"/>
            <w:r w:rsidRPr="0068024B">
              <w:rPr>
                <w:lang w:val="en-US"/>
              </w:rPr>
              <w:t>(cost)</w:t>
            </w:r>
          </w:p>
          <w:p w14:paraId="356A8C4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39504C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# </w:t>
            </w:r>
            <w:proofErr w:type="spellStart"/>
            <w:r w:rsidRPr="0068024B">
              <w:rPr>
                <w:lang w:val="en-US"/>
              </w:rPr>
              <w:t>Patikriname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ar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dabartinė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mažesnė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nei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norimas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tikslas</w:t>
            </w:r>
            <w:proofErr w:type="spellEnd"/>
          </w:p>
          <w:p w14:paraId="16E6360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if </w:t>
            </w:r>
            <w:proofErr w:type="spellStart"/>
            <w:proofErr w:type="gramStart"/>
            <w:r w:rsidRPr="0068024B">
              <w:rPr>
                <w:lang w:val="en-US"/>
              </w:rPr>
              <w:t>self.error</w:t>
            </w:r>
            <w:proofErr w:type="gramEnd"/>
            <w:r w:rsidRPr="0068024B">
              <w:rPr>
                <w:lang w:val="en-US"/>
              </w:rPr>
              <w:t>_goal</w:t>
            </w:r>
            <w:proofErr w:type="spellEnd"/>
            <w:r w:rsidRPr="0068024B">
              <w:rPr>
                <w:lang w:val="en-US"/>
              </w:rPr>
              <w:t xml:space="preserve"> is not None and cost &lt; </w:t>
            </w:r>
            <w:proofErr w:type="spellStart"/>
            <w:r w:rsidRPr="0068024B">
              <w:rPr>
                <w:lang w:val="en-US"/>
              </w:rPr>
              <w:t>self.error_goal</w:t>
            </w:r>
            <w:proofErr w:type="spellEnd"/>
            <w:r w:rsidRPr="0068024B">
              <w:rPr>
                <w:lang w:val="en-US"/>
              </w:rPr>
              <w:t>:</w:t>
            </w:r>
          </w:p>
          <w:p w14:paraId="18B40A5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</w:t>
            </w:r>
            <w:proofErr w:type="gramStart"/>
            <w:r w:rsidRPr="0068024B">
              <w:rPr>
                <w:lang w:val="en-US"/>
              </w:rPr>
              <w:t>print(</w:t>
            </w:r>
            <w:proofErr w:type="spellStart"/>
            <w:proofErr w:type="gramEnd"/>
            <w:r w:rsidRPr="0068024B">
              <w:rPr>
                <w:lang w:val="en-US"/>
              </w:rPr>
              <w:t>f"Norima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pasiekiama</w:t>
            </w:r>
            <w:proofErr w:type="spellEnd"/>
            <w:r w:rsidRPr="0068024B">
              <w:rPr>
                <w:lang w:val="en-US"/>
              </w:rPr>
              <w:t xml:space="preserve"> po </w:t>
            </w:r>
            <w:proofErr w:type="spellStart"/>
            <w:r w:rsidRPr="0068024B">
              <w:rPr>
                <w:lang w:val="en-US"/>
              </w:rPr>
              <w:t>epochos</w:t>
            </w:r>
            <w:proofErr w:type="spellEnd"/>
            <w:r w:rsidRPr="0068024B">
              <w:rPr>
                <w:lang w:val="en-US"/>
              </w:rPr>
              <w:t xml:space="preserve"> {i+1}")</w:t>
            </w:r>
          </w:p>
          <w:p w14:paraId="4DFE0E0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break</w:t>
            </w:r>
          </w:p>
          <w:p w14:paraId="266D6C5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        </w:t>
            </w:r>
          </w:p>
          <w:p w14:paraId="4EE18C0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gramStart"/>
            <w:r w:rsidRPr="0068024B">
              <w:rPr>
                <w:lang w:val="en-US"/>
              </w:rPr>
              <w:t>self</w:t>
            </w:r>
            <w:proofErr w:type="gramEnd"/>
          </w:p>
          <w:p w14:paraId="3DC7087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79CC87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spellStart"/>
            <w:r w:rsidRPr="0068024B">
              <w:rPr>
                <w:lang w:val="en-US"/>
              </w:rPr>
              <w:t>net_</w:t>
            </w:r>
            <w:proofErr w:type="gramStart"/>
            <w:r w:rsidRPr="0068024B">
              <w:rPr>
                <w:lang w:val="en-US"/>
              </w:rPr>
              <w:t>input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74C2A9F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gramStart"/>
            <w:r w:rsidRPr="0068024B">
              <w:rPr>
                <w:lang w:val="en-US"/>
              </w:rPr>
              <w:t>np.dot(</w:t>
            </w:r>
            <w:proofErr w:type="gramEnd"/>
            <w:r w:rsidRPr="0068024B">
              <w:rPr>
                <w:lang w:val="en-US"/>
              </w:rPr>
              <w:t xml:space="preserve">X, </w:t>
            </w:r>
            <w:proofErr w:type="spellStart"/>
            <w:r w:rsidRPr="0068024B">
              <w:rPr>
                <w:lang w:val="en-US"/>
              </w:rPr>
              <w:t>self.w</w:t>
            </w:r>
            <w:proofErr w:type="spellEnd"/>
            <w:r w:rsidRPr="0068024B">
              <w:rPr>
                <w:lang w:val="en-US"/>
              </w:rPr>
              <w:t xml:space="preserve">_[1:]) + </w:t>
            </w:r>
            <w:proofErr w:type="spellStart"/>
            <w:r w:rsidRPr="0068024B">
              <w:rPr>
                <w:lang w:val="en-US"/>
              </w:rPr>
              <w:t>self.w</w:t>
            </w:r>
            <w:proofErr w:type="spellEnd"/>
            <w:r w:rsidRPr="0068024B">
              <w:rPr>
                <w:lang w:val="en-US"/>
              </w:rPr>
              <w:t>_[0]</w:t>
            </w:r>
          </w:p>
          <w:p w14:paraId="6B0009F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B8AB49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activation(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133E4AA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spellStart"/>
            <w:r w:rsidRPr="0068024B">
              <w:rPr>
                <w:lang w:val="en-US"/>
              </w:rPr>
              <w:t>self.net_input</w:t>
            </w:r>
            <w:proofErr w:type="spellEnd"/>
            <w:r w:rsidRPr="0068024B">
              <w:rPr>
                <w:lang w:val="en-US"/>
              </w:rPr>
              <w:t>(X)</w:t>
            </w:r>
          </w:p>
          <w:p w14:paraId="57C223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DEA588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def </w:t>
            </w:r>
            <w:proofErr w:type="gramStart"/>
            <w:r w:rsidRPr="0068024B">
              <w:rPr>
                <w:lang w:val="en-US"/>
              </w:rPr>
              <w:t>predict(</w:t>
            </w:r>
            <w:proofErr w:type="gramEnd"/>
            <w:r w:rsidRPr="0068024B">
              <w:rPr>
                <w:lang w:val="en-US"/>
              </w:rPr>
              <w:t>self, X):</w:t>
            </w:r>
          </w:p>
          <w:p w14:paraId="3253FE4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68024B">
              <w:rPr>
                <w:lang w:val="en-US"/>
              </w:rPr>
              <w:t>self.activation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5B4FAB1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A63400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Sukurkite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savo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duomenis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ir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taikykite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modelį</w:t>
            </w:r>
            <w:proofErr w:type="spellEnd"/>
          </w:p>
          <w:p w14:paraId="6C9C795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X = </w:t>
            </w:r>
            <w:proofErr w:type="spellStart"/>
            <w:r w:rsidRPr="0068024B">
              <w:rPr>
                <w:lang w:val="en-US"/>
              </w:rPr>
              <w:t>P_</w:t>
            </w:r>
            <w:proofErr w:type="gramStart"/>
            <w:r w:rsidRPr="0068024B">
              <w:rPr>
                <w:lang w:val="en-US"/>
              </w:rPr>
              <w:t>train</w:t>
            </w:r>
            <w:proofErr w:type="spellEnd"/>
            <w:r w:rsidRPr="0068024B">
              <w:rPr>
                <w:lang w:val="en-US"/>
              </w:rPr>
              <w:t xml:space="preserve">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Įvesties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</w:p>
          <w:p w14:paraId="49E7601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y = </w:t>
            </w:r>
            <w:proofErr w:type="spellStart"/>
            <w:r w:rsidRPr="0068024B">
              <w:rPr>
                <w:lang w:val="en-US"/>
              </w:rPr>
              <w:t>T_</w:t>
            </w:r>
            <w:proofErr w:type="gramStart"/>
            <w:r w:rsidRPr="0068024B">
              <w:rPr>
                <w:lang w:val="en-US"/>
              </w:rPr>
              <w:t>train</w:t>
            </w:r>
            <w:proofErr w:type="spellEnd"/>
            <w:r w:rsidRPr="0068024B">
              <w:rPr>
                <w:lang w:val="en-US"/>
              </w:rPr>
              <w:t xml:space="preserve">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Išvesties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</w:p>
          <w:p w14:paraId="4C5EEED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70FE3BD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lr</w:t>
            </w:r>
            <w:proofErr w:type="spellEnd"/>
            <w:r w:rsidRPr="0068024B">
              <w:rPr>
                <w:lang w:val="en-US"/>
              </w:rPr>
              <w:t xml:space="preserve"> = 0.0000001</w:t>
            </w:r>
          </w:p>
          <w:p w14:paraId="644ACA13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lastRenderedPageBreak/>
              <w:t>error_goal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225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Siekiama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mokymosi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klaidos</w:t>
            </w:r>
            <w:proofErr w:type="spellEnd"/>
            <w:r w:rsidRPr="0068024B">
              <w:rPr>
                <w:lang w:val="en-US"/>
              </w:rPr>
              <w:t xml:space="preserve"> MSE </w:t>
            </w:r>
            <w:proofErr w:type="spellStart"/>
            <w:r w:rsidRPr="0068024B">
              <w:rPr>
                <w:lang w:val="en-US"/>
              </w:rPr>
              <w:t>reikšmė</w:t>
            </w:r>
            <w:proofErr w:type="spellEnd"/>
          </w:p>
          <w:p w14:paraId="2437177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max_epochs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gramStart"/>
            <w:r w:rsidRPr="0068024B">
              <w:rPr>
                <w:lang w:val="en-US"/>
              </w:rPr>
              <w:t>1000  #</w:t>
            </w:r>
            <w:proofErr w:type="gram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Maksimalus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epochų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skaičius</w:t>
            </w:r>
            <w:proofErr w:type="spellEnd"/>
          </w:p>
          <w:p w14:paraId="708B0A0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10D001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model = </w:t>
            </w:r>
            <w:proofErr w:type="spellStart"/>
            <w:proofErr w:type="gramStart"/>
            <w:r w:rsidRPr="0068024B">
              <w:rPr>
                <w:lang w:val="en-US"/>
              </w:rPr>
              <w:t>AdaptiveLinearNeuron</w:t>
            </w:r>
            <w:proofErr w:type="spellEnd"/>
            <w:r w:rsidRPr="0068024B">
              <w:rPr>
                <w:lang w:val="en-US"/>
              </w:rPr>
              <w:t>(</w:t>
            </w:r>
            <w:proofErr w:type="spellStart"/>
            <w:proofErr w:type="gramEnd"/>
            <w:r w:rsidRPr="0068024B">
              <w:rPr>
                <w:lang w:val="en-US"/>
              </w:rPr>
              <w:t>learning_rate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lr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n_iter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max_epochs</w:t>
            </w:r>
            <w:proofErr w:type="spellEnd"/>
            <w:r w:rsidRPr="0068024B">
              <w:rPr>
                <w:lang w:val="en-US"/>
              </w:rPr>
              <w:t xml:space="preserve">, 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=</w:t>
            </w:r>
            <w:proofErr w:type="spellStart"/>
            <w:r w:rsidRPr="0068024B">
              <w:rPr>
                <w:lang w:val="en-US"/>
              </w:rPr>
              <w:t>error_goal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0ACA5AB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model.fit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X, y)</w:t>
            </w:r>
          </w:p>
          <w:p w14:paraId="1005D8F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4B61836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</w:t>
            </w:r>
            <w:proofErr w:type="spellStart"/>
            <w:r w:rsidRPr="0068024B">
              <w:rPr>
                <w:lang w:val="en-US"/>
              </w:rPr>
              <w:t>Modelio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svorio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koeficientai</w:t>
            </w:r>
            <w:proofErr w:type="spellEnd"/>
            <w:r w:rsidRPr="0068024B">
              <w:rPr>
                <w:lang w:val="en-US"/>
              </w:rPr>
              <w:t>:")</w:t>
            </w:r>
          </w:p>
          <w:p w14:paraId="76FBC48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print(</w:t>
            </w:r>
            <w:proofErr w:type="spellStart"/>
            <w:proofErr w:type="gramStart"/>
            <w:r w:rsidRPr="0068024B">
              <w:rPr>
                <w:lang w:val="en-US"/>
              </w:rPr>
              <w:t>model.w</w:t>
            </w:r>
            <w:proofErr w:type="spellEnd"/>
            <w:proofErr w:type="gramEnd"/>
            <w:r w:rsidRPr="0068024B">
              <w:rPr>
                <w:lang w:val="en-US"/>
              </w:rPr>
              <w:t>_)</w:t>
            </w:r>
          </w:p>
          <w:p w14:paraId="33B0AB98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1BB3B39F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Prognozuojamos</w:t>
            </w:r>
            <w:proofErr w:type="spellEnd"/>
            <w:r w:rsidRPr="0068024B">
              <w:rPr>
                <w:lang w:val="en-US"/>
              </w:rPr>
              <w:t xml:space="preserve"> </w:t>
            </w:r>
            <w:proofErr w:type="spellStart"/>
            <w:r w:rsidRPr="0068024B">
              <w:rPr>
                <w:lang w:val="en-US"/>
              </w:rPr>
              <w:t>duomenys</w:t>
            </w:r>
            <w:proofErr w:type="spellEnd"/>
          </w:p>
          <w:p w14:paraId="57FEA69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predicted = </w:t>
            </w:r>
            <w:proofErr w:type="spellStart"/>
            <w:proofErr w:type="gramStart"/>
            <w:r w:rsidRPr="0068024B">
              <w:rPr>
                <w:lang w:val="en-US"/>
              </w:rPr>
              <w:t>model.predict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5F49C1C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B9CB23C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Skaičiuojame</w:t>
            </w:r>
            <w:proofErr w:type="spellEnd"/>
            <w:r w:rsidRPr="0068024B">
              <w:rPr>
                <w:lang w:val="en-US"/>
              </w:rPr>
              <w:t xml:space="preserve"> MSE</w:t>
            </w:r>
          </w:p>
          <w:p w14:paraId="356E7CB1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mse</w:t>
            </w:r>
            <w:proofErr w:type="spellEnd"/>
            <w:r w:rsidRPr="0068024B">
              <w:rPr>
                <w:lang w:val="en-US"/>
              </w:rPr>
              <w:t xml:space="preserve"> = ((y - predicted) ** 2</w:t>
            </w:r>
            <w:proofErr w:type="gramStart"/>
            <w:r w:rsidRPr="0068024B">
              <w:rPr>
                <w:lang w:val="en-US"/>
              </w:rPr>
              <w:t>).mean</w:t>
            </w:r>
            <w:proofErr w:type="gramEnd"/>
            <w:r w:rsidRPr="0068024B">
              <w:rPr>
                <w:lang w:val="en-US"/>
              </w:rPr>
              <w:t>()</w:t>
            </w:r>
          </w:p>
          <w:p w14:paraId="6AB2646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 xml:space="preserve">"MSE:", </w:t>
            </w:r>
            <w:proofErr w:type="spellStart"/>
            <w:r w:rsidRPr="0068024B">
              <w:rPr>
                <w:lang w:val="en-US"/>
              </w:rPr>
              <w:t>mse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58C36012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5A496E66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# </w:t>
            </w:r>
            <w:proofErr w:type="spellStart"/>
            <w:r w:rsidRPr="0068024B">
              <w:rPr>
                <w:lang w:val="en-US"/>
              </w:rPr>
              <w:t>Skaičiuojame</w:t>
            </w:r>
            <w:proofErr w:type="spellEnd"/>
            <w:r w:rsidRPr="0068024B">
              <w:rPr>
                <w:lang w:val="en-US"/>
              </w:rPr>
              <w:t xml:space="preserve"> MAD</w:t>
            </w:r>
          </w:p>
          <w:p w14:paraId="4E1D336B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r w:rsidRPr="0068024B">
              <w:rPr>
                <w:lang w:val="en-US"/>
              </w:rPr>
              <w:t>absolute_errors</w:t>
            </w:r>
            <w:proofErr w:type="spellEnd"/>
            <w:r w:rsidRPr="0068024B">
              <w:rPr>
                <w:lang w:val="en-US"/>
              </w:rPr>
              <w:t xml:space="preserve"> = </w:t>
            </w:r>
            <w:proofErr w:type="spellStart"/>
            <w:proofErr w:type="gramStart"/>
            <w:r w:rsidRPr="0068024B">
              <w:rPr>
                <w:lang w:val="en-US"/>
              </w:rPr>
              <w:t>np.abs</w:t>
            </w:r>
            <w:proofErr w:type="spellEnd"/>
            <w:r w:rsidRPr="0068024B">
              <w:rPr>
                <w:lang w:val="en-US"/>
              </w:rPr>
              <w:t>(</w:t>
            </w:r>
            <w:proofErr w:type="gramEnd"/>
            <w:r w:rsidRPr="0068024B">
              <w:rPr>
                <w:lang w:val="en-US"/>
              </w:rPr>
              <w:t>y - predicted)</w:t>
            </w:r>
          </w:p>
          <w:p w14:paraId="514A6D1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mad = </w:t>
            </w:r>
            <w:proofErr w:type="spellStart"/>
            <w:proofErr w:type="gramStart"/>
            <w:r w:rsidRPr="0068024B">
              <w:rPr>
                <w:lang w:val="en-US"/>
              </w:rPr>
              <w:t>np.median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absolute_errors</w:t>
            </w:r>
            <w:proofErr w:type="spellEnd"/>
            <w:r w:rsidRPr="0068024B">
              <w:rPr>
                <w:lang w:val="en-US"/>
              </w:rPr>
              <w:t>)</w:t>
            </w:r>
          </w:p>
          <w:p w14:paraId="2F4796F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gramStart"/>
            <w:r w:rsidRPr="0068024B">
              <w:rPr>
                <w:lang w:val="en-US"/>
              </w:rPr>
              <w:t>print(</w:t>
            </w:r>
            <w:proofErr w:type="gramEnd"/>
            <w:r w:rsidRPr="0068024B">
              <w:rPr>
                <w:lang w:val="en-US"/>
              </w:rPr>
              <w:t>"MAD:", mad)</w:t>
            </w:r>
          </w:p>
          <w:p w14:paraId="687787D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8024B">
              <w:rPr>
                <w:lang w:val="en-US"/>
              </w:rPr>
              <w:t>matplotlib.pyplot</w:t>
            </w:r>
            <w:proofErr w:type="spellEnd"/>
            <w:proofErr w:type="gramEnd"/>
            <w:r w:rsidRPr="0068024B">
              <w:rPr>
                <w:lang w:val="en-US"/>
              </w:rPr>
              <w:t xml:space="preserve"> as </w:t>
            </w:r>
            <w:proofErr w:type="spellStart"/>
            <w:r w:rsidRPr="0068024B">
              <w:rPr>
                <w:lang w:val="en-US"/>
              </w:rPr>
              <w:t>plt</w:t>
            </w:r>
            <w:proofErr w:type="spellEnd"/>
          </w:p>
          <w:p w14:paraId="4CA39547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3AA2B1E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Predicted data</w:t>
            </w:r>
          </w:p>
          <w:p w14:paraId="0E8F3D4A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 xml:space="preserve">predicted = </w:t>
            </w:r>
            <w:proofErr w:type="spellStart"/>
            <w:proofErr w:type="gramStart"/>
            <w:r w:rsidRPr="0068024B">
              <w:rPr>
                <w:lang w:val="en-US"/>
              </w:rPr>
              <w:t>model.predict</w:t>
            </w:r>
            <w:proofErr w:type="spellEnd"/>
            <w:proofErr w:type="gramEnd"/>
            <w:r w:rsidRPr="0068024B">
              <w:rPr>
                <w:lang w:val="en-US"/>
              </w:rPr>
              <w:t>(X)</w:t>
            </w:r>
          </w:p>
          <w:p w14:paraId="282F01F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</w:p>
          <w:p w14:paraId="2E6B68E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r w:rsidRPr="0068024B">
              <w:rPr>
                <w:lang w:val="en-US"/>
              </w:rPr>
              <w:t># Plotting</w:t>
            </w:r>
          </w:p>
          <w:p w14:paraId="69A334C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plt.figure</w:t>
            </w:r>
            <w:proofErr w:type="spellEnd"/>
            <w:proofErr w:type="gramEnd"/>
            <w:r w:rsidRPr="0068024B">
              <w:rPr>
                <w:lang w:val="en-US"/>
              </w:rPr>
              <w:t>(</w:t>
            </w:r>
            <w:proofErr w:type="spellStart"/>
            <w:r w:rsidRPr="0068024B">
              <w:rPr>
                <w:lang w:val="en-US"/>
              </w:rPr>
              <w:t>figsize</w:t>
            </w:r>
            <w:proofErr w:type="spellEnd"/>
            <w:r w:rsidRPr="0068024B">
              <w:rPr>
                <w:lang w:val="en-US"/>
              </w:rPr>
              <w:t>=(10, 6))</w:t>
            </w:r>
          </w:p>
          <w:p w14:paraId="352CF3F0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(y, label='Desired data', color='blue')  # Desired data</w:t>
            </w:r>
          </w:p>
          <w:p w14:paraId="18970DC4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plt.plot</w:t>
            </w:r>
            <w:proofErr w:type="spellEnd"/>
            <w:proofErr w:type="gramEnd"/>
            <w:r w:rsidRPr="0068024B">
              <w:rPr>
                <w:lang w:val="en-US"/>
              </w:rPr>
              <w:t>(predicted, label='Predicted data', color='red')  # Predicted data</w:t>
            </w:r>
          </w:p>
          <w:p w14:paraId="75F7C7EE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plt.title</w:t>
            </w:r>
            <w:proofErr w:type="spellEnd"/>
            <w:proofErr w:type="gramEnd"/>
            <w:r w:rsidRPr="0068024B">
              <w:rPr>
                <w:lang w:val="en-US"/>
              </w:rPr>
              <w:t>('Comparison of Predicted and Desired Data')</w:t>
            </w:r>
          </w:p>
          <w:p w14:paraId="3DBDEA59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plt.xlabel</w:t>
            </w:r>
            <w:proofErr w:type="spellEnd"/>
            <w:proofErr w:type="gramEnd"/>
            <w:r w:rsidRPr="0068024B">
              <w:rPr>
                <w:lang w:val="en-US"/>
              </w:rPr>
              <w:t>('Index')</w:t>
            </w:r>
          </w:p>
          <w:p w14:paraId="39D43FF5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plt.ylabel</w:t>
            </w:r>
            <w:proofErr w:type="spellEnd"/>
            <w:proofErr w:type="gramEnd"/>
            <w:r w:rsidRPr="0068024B">
              <w:rPr>
                <w:lang w:val="en-US"/>
              </w:rPr>
              <w:t>('Value')</w:t>
            </w:r>
          </w:p>
          <w:p w14:paraId="1EA67BD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plt.legend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73EA894D" w14:textId="77777777" w:rsidR="0068024B" w:rsidRP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plt.grid</w:t>
            </w:r>
            <w:proofErr w:type="spellEnd"/>
            <w:proofErr w:type="gramEnd"/>
            <w:r w:rsidRPr="0068024B">
              <w:rPr>
                <w:lang w:val="en-US"/>
              </w:rPr>
              <w:t>(True)</w:t>
            </w:r>
          </w:p>
          <w:p w14:paraId="0B0ECE87" w14:textId="77777777" w:rsidR="0068024B" w:rsidRDefault="0068024B" w:rsidP="0068024B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8024B">
              <w:rPr>
                <w:lang w:val="en-US"/>
              </w:rPr>
              <w:t>plt.show</w:t>
            </w:r>
            <w:proofErr w:type="spellEnd"/>
            <w:proofErr w:type="gramEnd"/>
            <w:r w:rsidRPr="0068024B">
              <w:rPr>
                <w:lang w:val="en-US"/>
              </w:rPr>
              <w:t>()</w:t>
            </w:r>
          </w:p>
          <w:p w14:paraId="291DE89C" w14:textId="77777777" w:rsidR="0068024B" w:rsidRDefault="0068024B" w:rsidP="0068024B">
            <w:pPr>
              <w:ind w:firstLine="0"/>
              <w:rPr>
                <w:lang w:val="en-US"/>
              </w:rPr>
            </w:pPr>
          </w:p>
          <w:p w14:paraId="7311EEA1" w14:textId="07A23BC6" w:rsidR="0068024B" w:rsidRDefault="0068024B" w:rsidP="0068024B">
            <w:pPr>
              <w:ind w:firstLine="0"/>
              <w:rPr>
                <w:lang w:val="en-US"/>
              </w:rPr>
            </w:pPr>
          </w:p>
        </w:tc>
      </w:tr>
    </w:tbl>
    <w:p w14:paraId="78DE353B" w14:textId="32806768" w:rsidR="001C4295" w:rsidRDefault="0068024B" w:rsidP="0068024B">
      <w:pPr>
        <w:pStyle w:val="Heading1"/>
        <w:rPr>
          <w:lang w:val="en-US"/>
        </w:rPr>
      </w:pPr>
      <w:bookmarkStart w:id="14" w:name="_Toc166097879"/>
      <w:r>
        <w:rPr>
          <w:lang w:val="en-US"/>
        </w:rPr>
        <w:lastRenderedPageBreak/>
        <w:t xml:space="preserve">2 </w:t>
      </w:r>
      <w:proofErr w:type="spellStart"/>
      <w:r>
        <w:rPr>
          <w:lang w:val="en-US"/>
        </w:rPr>
        <w:t>dalis</w:t>
      </w:r>
      <w:bookmarkEnd w:id="14"/>
      <w:proofErr w:type="spellEnd"/>
    </w:p>
    <w:p w14:paraId="764534A9" w14:textId="7063C015" w:rsidR="0068024B" w:rsidRDefault="0068024B" w:rsidP="0068024B">
      <w:pPr>
        <w:pStyle w:val="Heading2"/>
        <w:rPr>
          <w:lang w:val="en-US"/>
        </w:rPr>
      </w:pPr>
      <w:bookmarkStart w:id="15" w:name="_Toc166097880"/>
      <w:r>
        <w:t>10 intervalų kryžminės patikros eksperimentų rezultatai</w:t>
      </w:r>
      <w:bookmarkEnd w:id="15"/>
    </w:p>
    <w:p w14:paraId="1D761723" w14:textId="77777777" w:rsidR="0068024B" w:rsidRDefault="0068024B" w:rsidP="0068024B">
      <w:pPr>
        <w:rPr>
          <w:lang w:val="en-US"/>
        </w:rPr>
      </w:pPr>
      <w:r w:rsidRPr="0068024B">
        <w:rPr>
          <w:lang w:val="en-US"/>
        </w:rPr>
        <w:t xml:space="preserve">10 </w:t>
      </w:r>
      <w:proofErr w:type="spellStart"/>
      <w:r w:rsidRPr="0068024B">
        <w:rPr>
          <w:lang w:val="en-US"/>
        </w:rPr>
        <w:t>intervalų</w:t>
      </w:r>
      <w:proofErr w:type="spellEnd"/>
      <w:r w:rsidRPr="0068024B">
        <w:rPr>
          <w:lang w:val="en-US"/>
        </w:rPr>
        <w:t xml:space="preserve"> </w:t>
      </w:r>
      <w:proofErr w:type="spellStart"/>
      <w:r w:rsidRPr="0068024B">
        <w:rPr>
          <w:lang w:val="en-US"/>
        </w:rPr>
        <w:t>kryžminės</w:t>
      </w:r>
      <w:proofErr w:type="spellEnd"/>
      <w:r w:rsidRPr="0068024B">
        <w:rPr>
          <w:lang w:val="en-US"/>
        </w:rPr>
        <w:t xml:space="preserve"> </w:t>
      </w:r>
      <w:proofErr w:type="spellStart"/>
      <w:r w:rsidRPr="0068024B">
        <w:rPr>
          <w:lang w:val="en-US"/>
        </w:rPr>
        <w:t>patikros</w:t>
      </w:r>
      <w:proofErr w:type="spellEnd"/>
      <w:r w:rsidRPr="0068024B">
        <w:rPr>
          <w:lang w:val="en-US"/>
        </w:rPr>
        <w:t xml:space="preserve"> </w:t>
      </w:r>
      <w:proofErr w:type="spellStart"/>
      <w:r w:rsidRPr="0068024B">
        <w:rPr>
          <w:lang w:val="en-US"/>
        </w:rPr>
        <w:t>eksperimentų</w:t>
      </w:r>
      <w:proofErr w:type="spellEnd"/>
      <w:r w:rsidRPr="0068024B">
        <w:rPr>
          <w:lang w:val="en-US"/>
        </w:rPr>
        <w:t xml:space="preserve"> </w:t>
      </w:r>
      <w:proofErr w:type="spellStart"/>
      <w:r w:rsidRPr="0068024B">
        <w:rPr>
          <w:lang w:val="en-US"/>
        </w:rPr>
        <w:t>rezultatai</w:t>
      </w:r>
      <w:proofErr w:type="spellEnd"/>
      <w:r w:rsidRPr="0068024B">
        <w:rPr>
          <w:lang w:val="en-US"/>
        </w:rPr>
        <w:t xml:space="preserve">: </w:t>
      </w:r>
    </w:p>
    <w:p w14:paraId="0EB95A95" w14:textId="3EC8190F" w:rsidR="0068024B" w:rsidRDefault="0068024B" w:rsidP="0068024B">
      <w:pPr>
        <w:rPr>
          <w:lang w:val="en-US"/>
        </w:rPr>
      </w:pPr>
      <w:proofErr w:type="spellStart"/>
      <w:r w:rsidRPr="0068024B">
        <w:rPr>
          <w:b/>
          <w:bCs/>
          <w:lang w:val="en-US"/>
        </w:rPr>
        <w:t>vidurkis</w:t>
      </w:r>
      <w:proofErr w:type="spellEnd"/>
      <w:r>
        <w:rPr>
          <w:lang w:val="en-US"/>
        </w:rPr>
        <w:t xml:space="preserve"> = </w:t>
      </w:r>
      <w:r w:rsidRPr="0068024B">
        <w:rPr>
          <w:lang w:val="en-US"/>
        </w:rPr>
        <w:t>0.21299999803304673</w:t>
      </w:r>
    </w:p>
    <w:p w14:paraId="15EE3A4D" w14:textId="77777777" w:rsidR="0068024B" w:rsidRDefault="0068024B" w:rsidP="0068024B">
      <w:proofErr w:type="spellStart"/>
      <w:r w:rsidRPr="0068024B">
        <w:rPr>
          <w:b/>
          <w:bCs/>
          <w:lang w:val="en-US"/>
        </w:rPr>
        <w:t>reik</w:t>
      </w:r>
      <w:proofErr w:type="spellEnd"/>
      <w:r w:rsidRPr="0068024B">
        <w:rPr>
          <w:b/>
          <w:bCs/>
        </w:rPr>
        <w:t>šmės</w:t>
      </w:r>
      <w:r>
        <w:t xml:space="preserve"> = </w:t>
      </w:r>
    </w:p>
    <w:p w14:paraId="47B068B2" w14:textId="3E13BAB3" w:rsidR="0068024B" w:rsidRDefault="0068024B" w:rsidP="0068024B">
      <w:r>
        <w:t>[0.1899999976158142,</w:t>
      </w:r>
    </w:p>
    <w:p w14:paraId="55AD42F7" w14:textId="77777777" w:rsidR="0068024B" w:rsidRDefault="0068024B" w:rsidP="0068024B">
      <w:r>
        <w:t xml:space="preserve"> 0.23999999463558197,</w:t>
      </w:r>
    </w:p>
    <w:p w14:paraId="72EED073" w14:textId="77777777" w:rsidR="0068024B" w:rsidRDefault="0068024B" w:rsidP="0068024B">
      <w:r>
        <w:t xml:space="preserve"> 0.23999999463558197,</w:t>
      </w:r>
    </w:p>
    <w:p w14:paraId="4EBFB9FF" w14:textId="77777777" w:rsidR="0068024B" w:rsidRDefault="0068024B" w:rsidP="0068024B">
      <w:r>
        <w:t xml:space="preserve"> 0.20000000298023224,</w:t>
      </w:r>
    </w:p>
    <w:p w14:paraId="2C4F4CF8" w14:textId="77777777" w:rsidR="0068024B" w:rsidRDefault="0068024B" w:rsidP="0068024B">
      <w:r>
        <w:t xml:space="preserve"> 0.20000000298023224,</w:t>
      </w:r>
    </w:p>
    <w:p w14:paraId="79489E0E" w14:textId="77777777" w:rsidR="0068024B" w:rsidRDefault="0068024B" w:rsidP="0068024B">
      <w:r>
        <w:t xml:space="preserve"> 0.1599999964237213,</w:t>
      </w:r>
    </w:p>
    <w:p w14:paraId="71E488BA" w14:textId="77777777" w:rsidR="0068024B" w:rsidRDefault="0068024B" w:rsidP="0068024B">
      <w:r>
        <w:t xml:space="preserve"> 0.25,</w:t>
      </w:r>
    </w:p>
    <w:p w14:paraId="675E3B55" w14:textId="77777777" w:rsidR="0068024B" w:rsidRDefault="0068024B" w:rsidP="0068024B">
      <w:r>
        <w:t xml:space="preserve"> 0.20999999344348907,</w:t>
      </w:r>
    </w:p>
    <w:p w14:paraId="25171E26" w14:textId="77777777" w:rsidR="0068024B" w:rsidRDefault="0068024B" w:rsidP="0068024B">
      <w:r>
        <w:t xml:space="preserve"> 0.20000000298023224,</w:t>
      </w:r>
    </w:p>
    <w:p w14:paraId="45AD0486" w14:textId="02EC4B5C" w:rsidR="0068024B" w:rsidRDefault="0068024B" w:rsidP="0068024B">
      <w:r>
        <w:t xml:space="preserve"> 0.23999999463558197]</w:t>
      </w:r>
    </w:p>
    <w:p w14:paraId="6C9B0C25" w14:textId="77777777" w:rsidR="0068024B" w:rsidRPr="0068024B" w:rsidRDefault="0068024B" w:rsidP="0068024B"/>
    <w:p w14:paraId="210E414E" w14:textId="70B31C24" w:rsidR="0068024B" w:rsidRDefault="0068024B" w:rsidP="0068024B">
      <w:pPr>
        <w:rPr>
          <w:lang w:val="en-US"/>
        </w:rPr>
      </w:pPr>
      <w:proofErr w:type="spellStart"/>
      <w:r>
        <w:rPr>
          <w:lang w:val="en-US"/>
        </w:rPr>
        <w:t>Tikslinis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buvo</w:t>
      </w:r>
      <w:proofErr w:type="spellEnd"/>
      <w:r>
        <w:rPr>
          <w:lang w:val="en-US"/>
        </w:rPr>
        <w:t xml:space="preserve"> “Weather”</w:t>
      </w:r>
    </w:p>
    <w:p w14:paraId="5E14B0A0" w14:textId="77777777" w:rsidR="0068024B" w:rsidRDefault="0068024B" w:rsidP="0068024B">
      <w:pPr>
        <w:rPr>
          <w:lang w:val="en-US"/>
        </w:rPr>
      </w:pPr>
    </w:p>
    <w:p w14:paraId="64C4B8DF" w14:textId="1B89B8DA" w:rsidR="0068024B" w:rsidRDefault="00BE158F" w:rsidP="0068024B">
      <w:pPr>
        <w:rPr>
          <w:lang w:val="en-US"/>
        </w:rPr>
      </w:pPr>
      <w:proofErr w:type="spellStart"/>
      <w:r>
        <w:rPr>
          <w:lang w:val="en-US"/>
        </w:rPr>
        <w:lastRenderedPageBreak/>
        <w:t>Mokymosi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greitis</w:t>
      </w:r>
      <w:proofErr w:type="spellEnd"/>
      <w:r>
        <w:rPr>
          <w:lang w:val="en-US"/>
        </w:rPr>
        <w:t xml:space="preserve"> = </w:t>
      </w:r>
      <w:r w:rsidRPr="00BE158F">
        <w:rPr>
          <w:lang w:val="en-US"/>
        </w:rPr>
        <w:t>0.01</w:t>
      </w:r>
    </w:p>
    <w:p w14:paraId="4A21FB12" w14:textId="77777777" w:rsidR="00BE158F" w:rsidRDefault="00BE158F" w:rsidP="0068024B">
      <w:pPr>
        <w:rPr>
          <w:lang w:val="en-US"/>
        </w:rPr>
      </w:pPr>
    </w:p>
    <w:p w14:paraId="4EEDC541" w14:textId="29A1B00D" w:rsidR="00BE158F" w:rsidRPr="00BE158F" w:rsidRDefault="00BE158F" w:rsidP="0068024B">
      <w:pPr>
        <w:rPr>
          <w:lang w:val="en-US"/>
        </w:rPr>
      </w:pPr>
      <w:proofErr w:type="spellStart"/>
      <w:r>
        <w:rPr>
          <w:lang w:val="en-US"/>
        </w:rPr>
        <w:t>Buvo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</w:t>
      </w:r>
      <w:proofErr w:type="spellEnd"/>
      <w:r>
        <w:t>čiamas mokymosi greitis ir epochu kiekis rezultatams pagerinti.</w:t>
      </w:r>
    </w:p>
    <w:p w14:paraId="478D6A99" w14:textId="77777777" w:rsidR="0068024B" w:rsidRDefault="0068024B" w:rsidP="0068024B">
      <w:pPr>
        <w:rPr>
          <w:lang w:val="en-US"/>
        </w:rPr>
      </w:pPr>
    </w:p>
    <w:p w14:paraId="7CBF9F3F" w14:textId="15D9CD86" w:rsidR="00BE158F" w:rsidRDefault="00BE158F" w:rsidP="00BE158F">
      <w:pPr>
        <w:pStyle w:val="Heading2"/>
        <w:rPr>
          <w:lang w:val="en-US"/>
        </w:rPr>
      </w:pPr>
      <w:bookmarkStart w:id="16" w:name="_Toc166097881"/>
      <w:r>
        <w:rPr>
          <w:lang w:val="en-US"/>
        </w:rPr>
        <w:t>Kodas</w:t>
      </w:r>
      <w:bookmarkEnd w:id="16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BE158F" w14:paraId="6770DA1B" w14:textId="77777777" w:rsidTr="00BE158F">
        <w:tc>
          <w:tcPr>
            <w:tcW w:w="11624" w:type="dxa"/>
          </w:tcPr>
          <w:p w14:paraId="3BEEB284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import pandas as </w:t>
            </w:r>
            <w:proofErr w:type="gramStart"/>
            <w:r w:rsidRPr="00BE158F">
              <w:rPr>
                <w:lang w:val="en-US"/>
              </w:rPr>
              <w:t>pd</w:t>
            </w:r>
            <w:proofErr w:type="gramEnd"/>
          </w:p>
          <w:p w14:paraId="4F434E6A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E158F">
              <w:rPr>
                <w:lang w:val="en-US"/>
              </w:rPr>
              <w:t>os</w:t>
            </w:r>
            <w:proofErr w:type="spellEnd"/>
            <w:proofErr w:type="gramEnd"/>
          </w:p>
          <w:p w14:paraId="642417E4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BE158F">
              <w:rPr>
                <w:lang w:val="en-US"/>
              </w:rPr>
              <w:t>matplotlib.pyplot</w:t>
            </w:r>
            <w:proofErr w:type="spellEnd"/>
            <w:proofErr w:type="gramEnd"/>
            <w:r w:rsidRPr="00BE158F">
              <w:rPr>
                <w:lang w:val="en-US"/>
              </w:rPr>
              <w:t xml:space="preserve"> as </w:t>
            </w:r>
            <w:proofErr w:type="spellStart"/>
            <w:r w:rsidRPr="00BE158F">
              <w:rPr>
                <w:lang w:val="en-US"/>
              </w:rPr>
              <w:t>plt</w:t>
            </w:r>
            <w:proofErr w:type="spellEnd"/>
          </w:p>
          <w:p w14:paraId="57B5686F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r w:rsidRPr="00BE158F">
              <w:rPr>
                <w:lang w:val="en-US"/>
              </w:rPr>
              <w:t>IPython.display</w:t>
            </w:r>
            <w:proofErr w:type="spellEnd"/>
            <w:r w:rsidRPr="00BE158F">
              <w:rPr>
                <w:lang w:val="en-US"/>
              </w:rPr>
              <w:t xml:space="preserve"> import display</w:t>
            </w:r>
          </w:p>
          <w:p w14:paraId="657445A9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import </w:t>
            </w:r>
            <w:proofErr w:type="spellStart"/>
            <w:r w:rsidRPr="00BE158F">
              <w:rPr>
                <w:lang w:val="en-US"/>
              </w:rPr>
              <w:t>numpy</w:t>
            </w:r>
            <w:proofErr w:type="spellEnd"/>
            <w:r w:rsidRPr="00BE158F">
              <w:rPr>
                <w:lang w:val="en-US"/>
              </w:rPr>
              <w:t xml:space="preserve"> as </w:t>
            </w:r>
            <w:proofErr w:type="gramStart"/>
            <w:r w:rsidRPr="00BE158F">
              <w:rPr>
                <w:lang w:val="en-US"/>
              </w:rPr>
              <w:t>np</w:t>
            </w:r>
            <w:proofErr w:type="gramEnd"/>
          </w:p>
          <w:p w14:paraId="38A14E58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sklearn.model</w:t>
            </w:r>
            <w:proofErr w:type="gramEnd"/>
            <w:r w:rsidRPr="00BE158F">
              <w:rPr>
                <w:lang w:val="en-US"/>
              </w:rPr>
              <w:t>_selection</w:t>
            </w:r>
            <w:proofErr w:type="spellEnd"/>
            <w:r w:rsidRPr="00BE158F">
              <w:rPr>
                <w:lang w:val="en-US"/>
              </w:rPr>
              <w:t xml:space="preserve"> import </w:t>
            </w:r>
            <w:proofErr w:type="spellStart"/>
            <w:r w:rsidRPr="00BE158F">
              <w:rPr>
                <w:lang w:val="en-US"/>
              </w:rPr>
              <w:t>KFold</w:t>
            </w:r>
            <w:proofErr w:type="spellEnd"/>
          </w:p>
          <w:p w14:paraId="1F4759AA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sklearn.preprocessing</w:t>
            </w:r>
            <w:proofErr w:type="spellEnd"/>
            <w:proofErr w:type="gramEnd"/>
            <w:r w:rsidRPr="00BE158F">
              <w:rPr>
                <w:lang w:val="en-US"/>
              </w:rPr>
              <w:t xml:space="preserve"> import </w:t>
            </w:r>
            <w:proofErr w:type="spellStart"/>
            <w:r w:rsidRPr="00BE158F">
              <w:rPr>
                <w:lang w:val="en-US"/>
              </w:rPr>
              <w:t>LabelEncoder</w:t>
            </w:r>
            <w:proofErr w:type="spellEnd"/>
          </w:p>
          <w:p w14:paraId="0F47A47B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sklearn.metrics</w:t>
            </w:r>
            <w:proofErr w:type="spellEnd"/>
            <w:proofErr w:type="gramEnd"/>
            <w:r w:rsidRPr="00BE158F">
              <w:rPr>
                <w:lang w:val="en-US"/>
              </w:rPr>
              <w:t xml:space="preserve"> import </w:t>
            </w:r>
            <w:proofErr w:type="spellStart"/>
            <w:r w:rsidRPr="00BE158F">
              <w:rPr>
                <w:lang w:val="en-US"/>
              </w:rPr>
              <w:t>accuracy_score</w:t>
            </w:r>
            <w:proofErr w:type="spellEnd"/>
          </w:p>
          <w:p w14:paraId="4A7DAE5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tensorflow.keras</w:t>
            </w:r>
            <w:proofErr w:type="gramEnd"/>
            <w:r w:rsidRPr="00BE158F">
              <w:rPr>
                <w:lang w:val="en-US"/>
              </w:rPr>
              <w:t>.models</w:t>
            </w:r>
            <w:proofErr w:type="spellEnd"/>
            <w:r w:rsidRPr="00BE158F">
              <w:rPr>
                <w:lang w:val="en-US"/>
              </w:rPr>
              <w:t xml:space="preserve"> import Sequential</w:t>
            </w:r>
          </w:p>
          <w:p w14:paraId="52972204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tensorflow.keras</w:t>
            </w:r>
            <w:proofErr w:type="gramEnd"/>
            <w:r w:rsidRPr="00BE158F">
              <w:rPr>
                <w:lang w:val="en-US"/>
              </w:rPr>
              <w:t>.layers</w:t>
            </w:r>
            <w:proofErr w:type="spellEnd"/>
            <w:r w:rsidRPr="00BE158F">
              <w:rPr>
                <w:lang w:val="en-US"/>
              </w:rPr>
              <w:t xml:space="preserve"> import Dense</w:t>
            </w:r>
          </w:p>
          <w:p w14:paraId="0B00D371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tensorflow.keras</w:t>
            </w:r>
            <w:proofErr w:type="gramEnd"/>
            <w:r w:rsidRPr="00BE158F">
              <w:rPr>
                <w:lang w:val="en-US"/>
              </w:rPr>
              <w:t>.optimizers</w:t>
            </w:r>
            <w:proofErr w:type="spellEnd"/>
            <w:r w:rsidRPr="00BE158F">
              <w:rPr>
                <w:lang w:val="en-US"/>
              </w:rPr>
              <w:t xml:space="preserve"> import Adam</w:t>
            </w:r>
          </w:p>
          <w:p w14:paraId="39BC3D50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058906C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dp</w:t>
            </w:r>
            <w:proofErr w:type="spellEnd"/>
            <w:r w:rsidRPr="00BE158F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158F">
              <w:rPr>
                <w:lang w:val="en-US"/>
              </w:rPr>
              <w:t>pd.read</w:t>
            </w:r>
            <w:proofErr w:type="gramEnd"/>
            <w:r w:rsidRPr="00BE158F">
              <w:rPr>
                <w:lang w:val="en-US"/>
              </w:rPr>
              <w:t>_csv</w:t>
            </w:r>
            <w:proofErr w:type="spellEnd"/>
            <w:r w:rsidRPr="00BE158F">
              <w:rPr>
                <w:lang w:val="en-US"/>
              </w:rPr>
              <w:t>('futuristic_city_traffic.csv')</w:t>
            </w:r>
          </w:p>
          <w:p w14:paraId="74D686B0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df</w:t>
            </w:r>
            <w:proofErr w:type="spellEnd"/>
            <w:r w:rsidRPr="00BE158F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158F">
              <w:rPr>
                <w:lang w:val="en-US"/>
              </w:rPr>
              <w:t>dp</w:t>
            </w:r>
            <w:proofErr w:type="spellEnd"/>
            <w:r w:rsidRPr="00BE158F">
              <w:rPr>
                <w:lang w:val="en-US"/>
              </w:rPr>
              <w:t>[</w:t>
            </w:r>
            <w:proofErr w:type="gramEnd"/>
            <w:r w:rsidRPr="00BE158F">
              <w:rPr>
                <w:lang w:val="en-US"/>
              </w:rPr>
              <w:t>:1000]</w:t>
            </w:r>
          </w:p>
          <w:p w14:paraId="64FA122F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689885D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#display(</w:t>
            </w:r>
            <w:proofErr w:type="gramStart"/>
            <w:r w:rsidRPr="00BE158F">
              <w:rPr>
                <w:lang w:val="en-US"/>
              </w:rPr>
              <w:t>df)  #</w:t>
            </w:r>
            <w:proofErr w:type="gramEnd"/>
            <w:r w:rsidRPr="00BE158F">
              <w:rPr>
                <w:lang w:val="en-US"/>
              </w:rPr>
              <w:t xml:space="preserve"> This will display the </w:t>
            </w:r>
            <w:proofErr w:type="spellStart"/>
            <w:r w:rsidRPr="00BE158F">
              <w:rPr>
                <w:lang w:val="en-US"/>
              </w:rPr>
              <w:t>DataFrame</w:t>
            </w:r>
            <w:proofErr w:type="spellEnd"/>
          </w:p>
          <w:p w14:paraId="3E53711B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2226F725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weekday_mapping</w:t>
            </w:r>
            <w:proofErr w:type="spellEnd"/>
            <w:r w:rsidRPr="00BE158F">
              <w:rPr>
                <w:lang w:val="en-US"/>
              </w:rPr>
              <w:t xml:space="preserve"> = {'Monday': 1, 'Tuesday': 2, 'Wednesday': 3, 'Thursday': 4, 'Friday': 5, 'Saturday': 6, 'Sunday': 7}</w:t>
            </w:r>
          </w:p>
          <w:p w14:paraId="4BE4143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city_mapping</w:t>
            </w:r>
            <w:proofErr w:type="spellEnd"/>
            <w:r w:rsidRPr="00BE158F">
              <w:rPr>
                <w:lang w:val="en-US"/>
              </w:rPr>
              <w:t xml:space="preserve"> = {'</w:t>
            </w:r>
            <w:proofErr w:type="spellStart"/>
            <w:r w:rsidRPr="00BE158F">
              <w:rPr>
                <w:lang w:val="en-US"/>
              </w:rPr>
              <w:t>Ecoopolis</w:t>
            </w:r>
            <w:proofErr w:type="spellEnd"/>
            <w:r w:rsidRPr="00BE158F">
              <w:rPr>
                <w:lang w:val="en-US"/>
              </w:rPr>
              <w:t>': 1, '</w:t>
            </w:r>
            <w:proofErr w:type="spellStart"/>
            <w:r w:rsidRPr="00BE158F">
              <w:rPr>
                <w:lang w:val="en-US"/>
              </w:rPr>
              <w:t>MetropolisX</w:t>
            </w:r>
            <w:proofErr w:type="spellEnd"/>
            <w:r w:rsidRPr="00BE158F">
              <w:rPr>
                <w:lang w:val="en-US"/>
              </w:rPr>
              <w:t>': 2, '</w:t>
            </w:r>
            <w:proofErr w:type="spellStart"/>
            <w:r w:rsidRPr="00BE158F">
              <w:rPr>
                <w:lang w:val="en-US"/>
              </w:rPr>
              <w:t>Neuroburg</w:t>
            </w:r>
            <w:proofErr w:type="spellEnd"/>
            <w:r w:rsidRPr="00BE158F">
              <w:rPr>
                <w:lang w:val="en-US"/>
              </w:rPr>
              <w:t>': 3, '</w:t>
            </w:r>
            <w:proofErr w:type="spellStart"/>
            <w:r w:rsidRPr="00BE158F">
              <w:rPr>
                <w:lang w:val="en-US"/>
              </w:rPr>
              <w:t>SolarisVille</w:t>
            </w:r>
            <w:proofErr w:type="spellEnd"/>
            <w:r w:rsidRPr="00BE158F">
              <w:rPr>
                <w:lang w:val="en-US"/>
              </w:rPr>
              <w:t>': 4, '</w:t>
            </w:r>
            <w:proofErr w:type="spellStart"/>
            <w:r w:rsidRPr="00BE158F">
              <w:rPr>
                <w:lang w:val="en-US"/>
              </w:rPr>
              <w:t>TechHaven</w:t>
            </w:r>
            <w:proofErr w:type="spellEnd"/>
            <w:r w:rsidRPr="00BE158F">
              <w:rPr>
                <w:lang w:val="en-US"/>
              </w:rPr>
              <w:t>': 5, '</w:t>
            </w:r>
            <w:proofErr w:type="spellStart"/>
            <w:r w:rsidRPr="00BE158F">
              <w:rPr>
                <w:lang w:val="en-US"/>
              </w:rPr>
              <w:t>AquaCity</w:t>
            </w:r>
            <w:proofErr w:type="spellEnd"/>
            <w:r w:rsidRPr="00BE158F">
              <w:rPr>
                <w:lang w:val="en-US"/>
              </w:rPr>
              <w:t>': 6}</w:t>
            </w:r>
          </w:p>
          <w:p w14:paraId="07E870A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vehicle_mapping</w:t>
            </w:r>
            <w:proofErr w:type="spellEnd"/>
            <w:r w:rsidRPr="00BE158F">
              <w:rPr>
                <w:lang w:val="en-US"/>
              </w:rPr>
              <w:t xml:space="preserve"> = {'Drone': 1, 'Car': 2, 'Flying Car': 3, 'Autonomous Vehicle': 4}</w:t>
            </w:r>
          </w:p>
          <w:p w14:paraId="7B367501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weather_mapping</w:t>
            </w:r>
            <w:proofErr w:type="spellEnd"/>
            <w:r w:rsidRPr="00BE158F">
              <w:rPr>
                <w:lang w:val="en-US"/>
              </w:rPr>
              <w:t xml:space="preserve"> = {'Snowy': 1, 'Rainy': 2, 'Solar Flare': 3, 'Clear': 4, 'Electromagnetic Storm': 5}</w:t>
            </w:r>
          </w:p>
          <w:p w14:paraId="7333AC5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economy_mapping</w:t>
            </w:r>
            <w:proofErr w:type="spellEnd"/>
            <w:r w:rsidRPr="00BE158F">
              <w:rPr>
                <w:lang w:val="en-US"/>
              </w:rPr>
              <w:t xml:space="preserve"> = {'Stable': 1, 'Recession': 2, 'Booming': 3}</w:t>
            </w:r>
          </w:p>
          <w:p w14:paraId="20682F2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data = </w:t>
            </w:r>
            <w:proofErr w:type="spellStart"/>
            <w:proofErr w:type="gramStart"/>
            <w:r w:rsidRPr="00BE158F">
              <w:rPr>
                <w:lang w:val="en-US"/>
              </w:rPr>
              <w:t>pd.DataFrame</w:t>
            </w:r>
            <w:proofErr w:type="spellEnd"/>
            <w:proofErr w:type="gramEnd"/>
            <w:r w:rsidRPr="00BE158F">
              <w:rPr>
                <w:lang w:val="en-US"/>
              </w:rPr>
              <w:t>(</w:t>
            </w:r>
            <w:proofErr w:type="spellStart"/>
            <w:r w:rsidRPr="00BE158F">
              <w:rPr>
                <w:lang w:val="en-US"/>
              </w:rPr>
              <w:t>df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57E583AB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gramStart"/>
            <w:r w:rsidRPr="00BE158F">
              <w:rPr>
                <w:lang w:val="en-US"/>
              </w:rPr>
              <w:t>data[</w:t>
            </w:r>
            <w:proofErr w:type="gramEnd"/>
            <w:r w:rsidRPr="00BE158F">
              <w:rPr>
                <w:lang w:val="en-US"/>
              </w:rPr>
              <w:t>'Day Of Week'] = data['Day Of Week'].map(</w:t>
            </w:r>
            <w:proofErr w:type="spellStart"/>
            <w:r w:rsidRPr="00BE158F">
              <w:rPr>
                <w:lang w:val="en-US"/>
              </w:rPr>
              <w:t>weekday_mapping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1AF9202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data['City'] = data['City'</w:t>
            </w:r>
            <w:proofErr w:type="gramStart"/>
            <w:r w:rsidRPr="00BE158F">
              <w:rPr>
                <w:lang w:val="en-US"/>
              </w:rPr>
              <w:t>].map</w:t>
            </w:r>
            <w:proofErr w:type="gramEnd"/>
            <w:r w:rsidRPr="00BE158F">
              <w:rPr>
                <w:lang w:val="en-US"/>
              </w:rPr>
              <w:t>(</w:t>
            </w:r>
            <w:proofErr w:type="spellStart"/>
            <w:r w:rsidRPr="00BE158F">
              <w:rPr>
                <w:lang w:val="en-US"/>
              </w:rPr>
              <w:t>city_mapping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625404C9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gramStart"/>
            <w:r w:rsidRPr="00BE158F">
              <w:rPr>
                <w:lang w:val="en-US"/>
              </w:rPr>
              <w:t>data[</w:t>
            </w:r>
            <w:proofErr w:type="gramEnd"/>
            <w:r w:rsidRPr="00BE158F">
              <w:rPr>
                <w:lang w:val="en-US"/>
              </w:rPr>
              <w:t>'Vehicle Type'] = data['Vehicle Type'].map(</w:t>
            </w:r>
            <w:proofErr w:type="spellStart"/>
            <w:r w:rsidRPr="00BE158F">
              <w:rPr>
                <w:lang w:val="en-US"/>
              </w:rPr>
              <w:t>vehicle_mapping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4C4873D4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data['Weather'] = data['Weather'</w:t>
            </w:r>
            <w:proofErr w:type="gramStart"/>
            <w:r w:rsidRPr="00BE158F">
              <w:rPr>
                <w:lang w:val="en-US"/>
              </w:rPr>
              <w:t>].map</w:t>
            </w:r>
            <w:proofErr w:type="gramEnd"/>
            <w:r w:rsidRPr="00BE158F">
              <w:rPr>
                <w:lang w:val="en-US"/>
              </w:rPr>
              <w:t>(</w:t>
            </w:r>
            <w:proofErr w:type="spellStart"/>
            <w:r w:rsidRPr="00BE158F">
              <w:rPr>
                <w:lang w:val="en-US"/>
              </w:rPr>
              <w:t>weather_mapping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1290599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gramStart"/>
            <w:r w:rsidRPr="00BE158F">
              <w:rPr>
                <w:lang w:val="en-US"/>
              </w:rPr>
              <w:t>data[</w:t>
            </w:r>
            <w:proofErr w:type="gramEnd"/>
            <w:r w:rsidRPr="00BE158F">
              <w:rPr>
                <w:lang w:val="en-US"/>
              </w:rPr>
              <w:t>'Economic Condition'] = data['Economic Condition'].map(</w:t>
            </w:r>
            <w:proofErr w:type="spellStart"/>
            <w:r w:rsidRPr="00BE158F">
              <w:rPr>
                <w:lang w:val="en-US"/>
              </w:rPr>
              <w:t>economy_mapping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46C8E971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24B05EC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0C2E3819" w14:textId="77777777" w:rsid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display(data)</w:t>
            </w:r>
          </w:p>
          <w:p w14:paraId="59AC55FB" w14:textId="77777777" w:rsidR="00BE158F" w:rsidRDefault="00BE158F" w:rsidP="00BE158F">
            <w:pPr>
              <w:ind w:firstLine="0"/>
              <w:rPr>
                <w:lang w:val="en-US"/>
              </w:rPr>
            </w:pPr>
          </w:p>
          <w:p w14:paraId="62027F2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Step 1: Split Data</w:t>
            </w:r>
          </w:p>
          <w:p w14:paraId="14D42D3F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X = </w:t>
            </w:r>
            <w:proofErr w:type="spellStart"/>
            <w:proofErr w:type="gramStart"/>
            <w:r w:rsidRPr="00BE158F">
              <w:rPr>
                <w:lang w:val="en-US"/>
              </w:rPr>
              <w:t>data.drop</w:t>
            </w:r>
            <w:proofErr w:type="spellEnd"/>
            <w:proofErr w:type="gramEnd"/>
            <w:r w:rsidRPr="00BE158F">
              <w:rPr>
                <w:lang w:val="en-US"/>
              </w:rPr>
              <w:t>(columns=['Weather'])</w:t>
            </w:r>
          </w:p>
          <w:p w14:paraId="2AD880F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y = data['Weather']</w:t>
            </w:r>
          </w:p>
          <w:p w14:paraId="4ED82440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54F37EA5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Step 2: Normalize Data</w:t>
            </w:r>
          </w:p>
          <w:p w14:paraId="1C4E602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BE158F">
              <w:rPr>
                <w:lang w:val="en-US"/>
              </w:rPr>
              <w:t>sklearn.preprocessing</w:t>
            </w:r>
            <w:proofErr w:type="spellEnd"/>
            <w:proofErr w:type="gramEnd"/>
            <w:r w:rsidRPr="00BE158F">
              <w:rPr>
                <w:lang w:val="en-US"/>
              </w:rPr>
              <w:t xml:space="preserve"> import </w:t>
            </w:r>
            <w:proofErr w:type="spellStart"/>
            <w:r w:rsidRPr="00BE158F">
              <w:rPr>
                <w:lang w:val="en-US"/>
              </w:rPr>
              <w:t>StandardScaler</w:t>
            </w:r>
            <w:proofErr w:type="spellEnd"/>
          </w:p>
          <w:p w14:paraId="05CB745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693ADB9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Define the learning rate</w:t>
            </w:r>
          </w:p>
          <w:p w14:paraId="1207DDBF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learning_rate</w:t>
            </w:r>
            <w:proofErr w:type="spellEnd"/>
            <w:r w:rsidRPr="00BE158F">
              <w:rPr>
                <w:lang w:val="en-US"/>
              </w:rPr>
              <w:t xml:space="preserve"> = 0.01</w:t>
            </w:r>
          </w:p>
          <w:p w14:paraId="52D29558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73B82A35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# Initialize </w:t>
            </w:r>
            <w:proofErr w:type="spellStart"/>
            <w:r w:rsidRPr="00BE158F">
              <w:rPr>
                <w:lang w:val="en-US"/>
              </w:rPr>
              <w:t>KFold</w:t>
            </w:r>
            <w:proofErr w:type="spellEnd"/>
            <w:r w:rsidRPr="00BE158F">
              <w:rPr>
                <w:lang w:val="en-US"/>
              </w:rPr>
              <w:t xml:space="preserve"> cross-validation</w:t>
            </w:r>
          </w:p>
          <w:p w14:paraId="7B3819E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kfold</w:t>
            </w:r>
            <w:proofErr w:type="spellEnd"/>
            <w:r w:rsidRPr="00BE158F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158F">
              <w:rPr>
                <w:lang w:val="en-US"/>
              </w:rPr>
              <w:t>KFold</w:t>
            </w:r>
            <w:proofErr w:type="spellEnd"/>
            <w:r w:rsidRPr="00BE158F">
              <w:rPr>
                <w:lang w:val="en-US"/>
              </w:rPr>
              <w:t>(</w:t>
            </w:r>
            <w:proofErr w:type="spellStart"/>
            <w:proofErr w:type="gramEnd"/>
            <w:r w:rsidRPr="00BE158F">
              <w:rPr>
                <w:lang w:val="en-US"/>
              </w:rPr>
              <w:t>n_splits</w:t>
            </w:r>
            <w:proofErr w:type="spellEnd"/>
            <w:r w:rsidRPr="00BE158F">
              <w:rPr>
                <w:lang w:val="en-US"/>
              </w:rPr>
              <w:t xml:space="preserve">=10, shuffle=True, </w:t>
            </w:r>
            <w:proofErr w:type="spellStart"/>
            <w:r w:rsidRPr="00BE158F">
              <w:rPr>
                <w:lang w:val="en-US"/>
              </w:rPr>
              <w:t>random_state</w:t>
            </w:r>
            <w:proofErr w:type="spellEnd"/>
            <w:r w:rsidRPr="00BE158F">
              <w:rPr>
                <w:lang w:val="en-US"/>
              </w:rPr>
              <w:t>=42)</w:t>
            </w:r>
          </w:p>
          <w:p w14:paraId="3246AD6D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5C7807D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Initialize list to store accuracy scores</w:t>
            </w:r>
          </w:p>
          <w:p w14:paraId="03D1836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accuracy_scores</w:t>
            </w:r>
            <w:proofErr w:type="spellEnd"/>
            <w:r w:rsidRPr="00BE158F">
              <w:rPr>
                <w:lang w:val="en-US"/>
              </w:rPr>
              <w:t xml:space="preserve"> = []</w:t>
            </w:r>
          </w:p>
          <w:p w14:paraId="17AA8DB0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050A642B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Perform cross-validation</w:t>
            </w:r>
          </w:p>
          <w:p w14:paraId="7AB1872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for </w:t>
            </w:r>
            <w:proofErr w:type="spellStart"/>
            <w:r w:rsidRPr="00BE158F">
              <w:rPr>
                <w:lang w:val="en-US"/>
              </w:rPr>
              <w:t>train_index</w:t>
            </w:r>
            <w:proofErr w:type="spellEnd"/>
            <w:r w:rsidRPr="00BE158F">
              <w:rPr>
                <w:lang w:val="en-US"/>
              </w:rPr>
              <w:t xml:space="preserve">, </w:t>
            </w:r>
            <w:proofErr w:type="spellStart"/>
            <w:r w:rsidRPr="00BE158F">
              <w:rPr>
                <w:lang w:val="en-US"/>
              </w:rPr>
              <w:t>test_index</w:t>
            </w:r>
            <w:proofErr w:type="spellEnd"/>
            <w:r w:rsidRPr="00BE158F">
              <w:rPr>
                <w:lang w:val="en-US"/>
              </w:rPr>
              <w:t xml:space="preserve"> in </w:t>
            </w:r>
            <w:proofErr w:type="spellStart"/>
            <w:proofErr w:type="gramStart"/>
            <w:r w:rsidRPr="00BE158F">
              <w:rPr>
                <w:lang w:val="en-US"/>
              </w:rPr>
              <w:t>kfold.split</w:t>
            </w:r>
            <w:proofErr w:type="spellEnd"/>
            <w:proofErr w:type="gramEnd"/>
            <w:r w:rsidRPr="00BE158F">
              <w:rPr>
                <w:lang w:val="en-US"/>
              </w:rPr>
              <w:t>(X):</w:t>
            </w:r>
          </w:p>
          <w:p w14:paraId="079BED7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</w:t>
            </w:r>
            <w:proofErr w:type="spellStart"/>
            <w:r w:rsidRPr="00BE158F">
              <w:rPr>
                <w:lang w:val="en-US"/>
              </w:rPr>
              <w:t>X_train</w:t>
            </w:r>
            <w:proofErr w:type="spellEnd"/>
            <w:r w:rsidRPr="00BE158F">
              <w:rPr>
                <w:lang w:val="en-US"/>
              </w:rPr>
              <w:t xml:space="preserve">, </w:t>
            </w:r>
            <w:proofErr w:type="spellStart"/>
            <w:r w:rsidRPr="00BE158F">
              <w:rPr>
                <w:lang w:val="en-US"/>
              </w:rPr>
              <w:t>X_test</w:t>
            </w:r>
            <w:proofErr w:type="spellEnd"/>
            <w:r w:rsidRPr="00BE158F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158F">
              <w:rPr>
                <w:lang w:val="en-US"/>
              </w:rPr>
              <w:t>X.iloc</w:t>
            </w:r>
            <w:proofErr w:type="spellEnd"/>
            <w:proofErr w:type="gramEnd"/>
            <w:r w:rsidRPr="00BE158F">
              <w:rPr>
                <w:lang w:val="en-US"/>
              </w:rPr>
              <w:t>[</w:t>
            </w:r>
            <w:proofErr w:type="spellStart"/>
            <w:r w:rsidRPr="00BE158F">
              <w:rPr>
                <w:lang w:val="en-US"/>
              </w:rPr>
              <w:t>train_index</w:t>
            </w:r>
            <w:proofErr w:type="spellEnd"/>
            <w:r w:rsidRPr="00BE158F">
              <w:rPr>
                <w:lang w:val="en-US"/>
              </w:rPr>
              <w:t xml:space="preserve">], </w:t>
            </w:r>
            <w:proofErr w:type="spellStart"/>
            <w:r w:rsidRPr="00BE158F">
              <w:rPr>
                <w:lang w:val="en-US"/>
              </w:rPr>
              <w:t>X.iloc</w:t>
            </w:r>
            <w:proofErr w:type="spellEnd"/>
            <w:r w:rsidRPr="00BE158F">
              <w:rPr>
                <w:lang w:val="en-US"/>
              </w:rPr>
              <w:t>[</w:t>
            </w:r>
            <w:proofErr w:type="spellStart"/>
            <w:r w:rsidRPr="00BE158F">
              <w:rPr>
                <w:lang w:val="en-US"/>
              </w:rPr>
              <w:t>test_index</w:t>
            </w:r>
            <w:proofErr w:type="spellEnd"/>
            <w:r w:rsidRPr="00BE158F">
              <w:rPr>
                <w:lang w:val="en-US"/>
              </w:rPr>
              <w:t>]</w:t>
            </w:r>
          </w:p>
          <w:p w14:paraId="03F0DA1A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lastRenderedPageBreak/>
              <w:t xml:space="preserve">    </w:t>
            </w:r>
            <w:proofErr w:type="spellStart"/>
            <w:r w:rsidRPr="00BE158F">
              <w:rPr>
                <w:lang w:val="en-US"/>
              </w:rPr>
              <w:t>y_train</w:t>
            </w:r>
            <w:proofErr w:type="spellEnd"/>
            <w:r w:rsidRPr="00BE158F">
              <w:rPr>
                <w:lang w:val="en-US"/>
              </w:rPr>
              <w:t xml:space="preserve">, </w:t>
            </w:r>
            <w:proofErr w:type="spellStart"/>
            <w:r w:rsidRPr="00BE158F">
              <w:rPr>
                <w:lang w:val="en-US"/>
              </w:rPr>
              <w:t>y_test</w:t>
            </w:r>
            <w:proofErr w:type="spellEnd"/>
            <w:r w:rsidRPr="00BE158F">
              <w:rPr>
                <w:lang w:val="en-US"/>
              </w:rPr>
              <w:t xml:space="preserve"> = y[</w:t>
            </w:r>
            <w:proofErr w:type="spellStart"/>
            <w:r w:rsidRPr="00BE158F">
              <w:rPr>
                <w:lang w:val="en-US"/>
              </w:rPr>
              <w:t>train_index</w:t>
            </w:r>
            <w:proofErr w:type="spellEnd"/>
            <w:r w:rsidRPr="00BE158F">
              <w:rPr>
                <w:lang w:val="en-US"/>
              </w:rPr>
              <w:t>], y[</w:t>
            </w:r>
            <w:proofErr w:type="spellStart"/>
            <w:r w:rsidRPr="00BE158F">
              <w:rPr>
                <w:lang w:val="en-US"/>
              </w:rPr>
              <w:t>test_index</w:t>
            </w:r>
            <w:proofErr w:type="spellEnd"/>
            <w:r w:rsidRPr="00BE158F">
              <w:rPr>
                <w:lang w:val="en-US"/>
              </w:rPr>
              <w:t>]</w:t>
            </w:r>
          </w:p>
          <w:p w14:paraId="49EBC6F3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753C384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# Build the model</w:t>
            </w:r>
          </w:p>
          <w:p w14:paraId="22472FF8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model = </w:t>
            </w:r>
            <w:proofErr w:type="gramStart"/>
            <w:r w:rsidRPr="00BE158F">
              <w:rPr>
                <w:lang w:val="en-US"/>
              </w:rPr>
              <w:t>Sequential(</w:t>
            </w:r>
            <w:proofErr w:type="gramEnd"/>
            <w:r w:rsidRPr="00BE158F">
              <w:rPr>
                <w:lang w:val="en-US"/>
              </w:rPr>
              <w:t>[</w:t>
            </w:r>
          </w:p>
          <w:p w14:paraId="2007F777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    </w:t>
            </w:r>
            <w:proofErr w:type="gramStart"/>
            <w:r w:rsidRPr="00BE158F">
              <w:rPr>
                <w:lang w:val="en-US"/>
              </w:rPr>
              <w:t>Dense(</w:t>
            </w:r>
            <w:proofErr w:type="gramEnd"/>
            <w:r w:rsidRPr="00BE158F">
              <w:rPr>
                <w:lang w:val="en-US"/>
              </w:rPr>
              <w:t>7, activation='</w:t>
            </w:r>
            <w:proofErr w:type="spellStart"/>
            <w:r w:rsidRPr="00BE158F">
              <w:rPr>
                <w:lang w:val="en-US"/>
              </w:rPr>
              <w:t>relu</w:t>
            </w:r>
            <w:proofErr w:type="spellEnd"/>
            <w:r w:rsidRPr="00BE158F">
              <w:rPr>
                <w:lang w:val="en-US"/>
              </w:rPr>
              <w:t xml:space="preserve">', </w:t>
            </w:r>
            <w:proofErr w:type="spellStart"/>
            <w:r w:rsidRPr="00BE158F">
              <w:rPr>
                <w:lang w:val="en-US"/>
              </w:rPr>
              <w:t>input_shape</w:t>
            </w:r>
            <w:proofErr w:type="spellEnd"/>
            <w:r w:rsidRPr="00BE158F">
              <w:rPr>
                <w:lang w:val="en-US"/>
              </w:rPr>
              <w:t>=(</w:t>
            </w:r>
            <w:proofErr w:type="spellStart"/>
            <w:r w:rsidRPr="00BE158F">
              <w:rPr>
                <w:lang w:val="en-US"/>
              </w:rPr>
              <w:t>X_train.shape</w:t>
            </w:r>
            <w:proofErr w:type="spellEnd"/>
            <w:r w:rsidRPr="00BE158F">
              <w:rPr>
                <w:lang w:val="en-US"/>
              </w:rPr>
              <w:t>[1],)),</w:t>
            </w:r>
          </w:p>
          <w:p w14:paraId="6CAD56CF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    </w:t>
            </w:r>
            <w:proofErr w:type="gramStart"/>
            <w:r w:rsidRPr="00BE158F">
              <w:rPr>
                <w:lang w:val="en-US"/>
              </w:rPr>
              <w:t>Dense(</w:t>
            </w:r>
            <w:proofErr w:type="gramEnd"/>
            <w:r w:rsidRPr="00BE158F">
              <w:rPr>
                <w:lang w:val="en-US"/>
              </w:rPr>
              <w:t>8, activation='</w:t>
            </w:r>
            <w:proofErr w:type="spellStart"/>
            <w:r w:rsidRPr="00BE158F">
              <w:rPr>
                <w:lang w:val="en-US"/>
              </w:rPr>
              <w:t>relu</w:t>
            </w:r>
            <w:proofErr w:type="spellEnd"/>
            <w:r w:rsidRPr="00BE158F">
              <w:rPr>
                <w:lang w:val="en-US"/>
              </w:rPr>
              <w:t>'),</w:t>
            </w:r>
          </w:p>
          <w:p w14:paraId="50E8477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    </w:t>
            </w:r>
            <w:proofErr w:type="gramStart"/>
            <w:r w:rsidRPr="00BE158F">
              <w:rPr>
                <w:lang w:val="en-US"/>
              </w:rPr>
              <w:t>Dense(</w:t>
            </w:r>
            <w:proofErr w:type="gramEnd"/>
            <w:r w:rsidRPr="00BE158F">
              <w:rPr>
                <w:lang w:val="en-US"/>
              </w:rPr>
              <w:t>1, activation='sigmoid')</w:t>
            </w:r>
          </w:p>
          <w:p w14:paraId="7A09D12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])</w:t>
            </w:r>
          </w:p>
          <w:p w14:paraId="65AAB9B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61A35973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# Compile the model</w:t>
            </w:r>
          </w:p>
          <w:p w14:paraId="52AB84EA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optimizer = Adam(</w:t>
            </w:r>
            <w:proofErr w:type="spellStart"/>
            <w:r w:rsidRPr="00BE158F">
              <w:rPr>
                <w:lang w:val="en-US"/>
              </w:rPr>
              <w:t>learning_rate</w:t>
            </w:r>
            <w:proofErr w:type="spellEnd"/>
            <w:r w:rsidRPr="00BE158F">
              <w:rPr>
                <w:lang w:val="en-US"/>
              </w:rPr>
              <w:t>=</w:t>
            </w:r>
            <w:proofErr w:type="spellStart"/>
            <w:r w:rsidRPr="00BE158F">
              <w:rPr>
                <w:lang w:val="en-US"/>
              </w:rPr>
              <w:t>learning_rate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1916F3A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E158F">
              <w:rPr>
                <w:lang w:val="en-US"/>
              </w:rPr>
              <w:t>model.compile</w:t>
            </w:r>
            <w:proofErr w:type="spellEnd"/>
            <w:proofErr w:type="gramEnd"/>
            <w:r w:rsidRPr="00BE158F">
              <w:rPr>
                <w:lang w:val="en-US"/>
              </w:rPr>
              <w:t>(optimizer=optimizer, loss='</w:t>
            </w:r>
            <w:proofErr w:type="spellStart"/>
            <w:r w:rsidRPr="00BE158F">
              <w:rPr>
                <w:lang w:val="en-US"/>
              </w:rPr>
              <w:t>binary_crossentropy</w:t>
            </w:r>
            <w:proofErr w:type="spellEnd"/>
            <w:r w:rsidRPr="00BE158F">
              <w:rPr>
                <w:lang w:val="en-US"/>
              </w:rPr>
              <w:t>', metrics=['accuracy'])</w:t>
            </w:r>
          </w:p>
          <w:p w14:paraId="208F188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2CADB7D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# Train the model</w:t>
            </w:r>
          </w:p>
          <w:p w14:paraId="1F733636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E158F">
              <w:rPr>
                <w:lang w:val="en-US"/>
              </w:rPr>
              <w:t>model.fit</w:t>
            </w:r>
            <w:proofErr w:type="spellEnd"/>
            <w:r w:rsidRPr="00BE158F">
              <w:rPr>
                <w:lang w:val="en-US"/>
              </w:rPr>
              <w:t>(</w:t>
            </w:r>
            <w:proofErr w:type="spellStart"/>
            <w:proofErr w:type="gramEnd"/>
            <w:r w:rsidRPr="00BE158F">
              <w:rPr>
                <w:lang w:val="en-US"/>
              </w:rPr>
              <w:t>X_train</w:t>
            </w:r>
            <w:proofErr w:type="spellEnd"/>
            <w:r w:rsidRPr="00BE158F">
              <w:rPr>
                <w:lang w:val="en-US"/>
              </w:rPr>
              <w:t xml:space="preserve">, </w:t>
            </w:r>
            <w:proofErr w:type="spellStart"/>
            <w:r w:rsidRPr="00BE158F">
              <w:rPr>
                <w:lang w:val="en-US"/>
              </w:rPr>
              <w:t>y_train</w:t>
            </w:r>
            <w:proofErr w:type="spellEnd"/>
            <w:r w:rsidRPr="00BE158F">
              <w:rPr>
                <w:lang w:val="en-US"/>
              </w:rPr>
              <w:t xml:space="preserve">, epochs=100, </w:t>
            </w:r>
            <w:proofErr w:type="spellStart"/>
            <w:r w:rsidRPr="00BE158F">
              <w:rPr>
                <w:lang w:val="en-US"/>
              </w:rPr>
              <w:t>batch_size</w:t>
            </w:r>
            <w:proofErr w:type="spellEnd"/>
            <w:r w:rsidRPr="00BE158F">
              <w:rPr>
                <w:lang w:val="en-US"/>
              </w:rPr>
              <w:t>=100, verbose=0)</w:t>
            </w:r>
          </w:p>
          <w:p w14:paraId="21F36D71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12BA47E5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# Evaluate the model on the test set and store the accuracy</w:t>
            </w:r>
          </w:p>
          <w:p w14:paraId="0F64C661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_, accuracy = </w:t>
            </w:r>
            <w:proofErr w:type="spellStart"/>
            <w:proofErr w:type="gramStart"/>
            <w:r w:rsidRPr="00BE158F">
              <w:rPr>
                <w:lang w:val="en-US"/>
              </w:rPr>
              <w:t>model.evaluate</w:t>
            </w:r>
            <w:proofErr w:type="spellEnd"/>
            <w:proofErr w:type="gramEnd"/>
            <w:r w:rsidRPr="00BE158F">
              <w:rPr>
                <w:lang w:val="en-US"/>
              </w:rPr>
              <w:t>(</w:t>
            </w:r>
            <w:proofErr w:type="spellStart"/>
            <w:r w:rsidRPr="00BE158F">
              <w:rPr>
                <w:lang w:val="en-US"/>
              </w:rPr>
              <w:t>X_test</w:t>
            </w:r>
            <w:proofErr w:type="spellEnd"/>
            <w:r w:rsidRPr="00BE158F">
              <w:rPr>
                <w:lang w:val="en-US"/>
              </w:rPr>
              <w:t xml:space="preserve">, </w:t>
            </w:r>
            <w:proofErr w:type="spellStart"/>
            <w:r w:rsidRPr="00BE158F">
              <w:rPr>
                <w:lang w:val="en-US"/>
              </w:rPr>
              <w:t>y_test</w:t>
            </w:r>
            <w:proofErr w:type="spellEnd"/>
            <w:r w:rsidRPr="00BE158F">
              <w:rPr>
                <w:lang w:val="en-US"/>
              </w:rPr>
              <w:t>, verbose=0)</w:t>
            </w:r>
          </w:p>
          <w:p w14:paraId="281B34D5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 xml:space="preserve">    </w:t>
            </w:r>
            <w:proofErr w:type="spellStart"/>
            <w:r w:rsidRPr="00BE158F">
              <w:rPr>
                <w:lang w:val="en-US"/>
              </w:rPr>
              <w:t>accuracy_</w:t>
            </w:r>
            <w:proofErr w:type="gramStart"/>
            <w:r w:rsidRPr="00BE158F">
              <w:rPr>
                <w:lang w:val="en-US"/>
              </w:rPr>
              <w:t>scores.append</w:t>
            </w:r>
            <w:proofErr w:type="spellEnd"/>
            <w:proofErr w:type="gramEnd"/>
            <w:r w:rsidRPr="00BE158F">
              <w:rPr>
                <w:lang w:val="en-US"/>
              </w:rPr>
              <w:t>(accuracy)</w:t>
            </w:r>
          </w:p>
          <w:p w14:paraId="36C68EB2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</w:p>
          <w:p w14:paraId="7A5D08CB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# Calculate the average accuracy</w:t>
            </w:r>
          </w:p>
          <w:p w14:paraId="5E27548C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spellStart"/>
            <w:r w:rsidRPr="00BE158F">
              <w:rPr>
                <w:lang w:val="en-US"/>
              </w:rPr>
              <w:t>average_accuracy</w:t>
            </w:r>
            <w:proofErr w:type="spellEnd"/>
            <w:r w:rsidRPr="00BE158F">
              <w:rPr>
                <w:lang w:val="en-US"/>
              </w:rPr>
              <w:t xml:space="preserve"> = </w:t>
            </w:r>
            <w:proofErr w:type="spellStart"/>
            <w:proofErr w:type="gramStart"/>
            <w:r w:rsidRPr="00BE158F">
              <w:rPr>
                <w:lang w:val="en-US"/>
              </w:rPr>
              <w:t>np.mean</w:t>
            </w:r>
            <w:proofErr w:type="spellEnd"/>
            <w:proofErr w:type="gramEnd"/>
            <w:r w:rsidRPr="00BE158F">
              <w:rPr>
                <w:lang w:val="en-US"/>
              </w:rPr>
              <w:t>(</w:t>
            </w:r>
            <w:proofErr w:type="spellStart"/>
            <w:r w:rsidRPr="00BE158F">
              <w:rPr>
                <w:lang w:val="en-US"/>
              </w:rPr>
              <w:t>accuracy_scores</w:t>
            </w:r>
            <w:proofErr w:type="spellEnd"/>
            <w:r w:rsidRPr="00BE158F">
              <w:rPr>
                <w:lang w:val="en-US"/>
              </w:rPr>
              <w:t>)</w:t>
            </w:r>
          </w:p>
          <w:p w14:paraId="25E361FE" w14:textId="77777777" w:rsidR="00BE158F" w:rsidRPr="00BE158F" w:rsidRDefault="00BE158F" w:rsidP="00BE158F">
            <w:pPr>
              <w:ind w:firstLine="0"/>
              <w:rPr>
                <w:lang w:val="en-US"/>
              </w:rPr>
            </w:pPr>
            <w:proofErr w:type="gramStart"/>
            <w:r w:rsidRPr="00BE158F">
              <w:rPr>
                <w:lang w:val="en-US"/>
              </w:rPr>
              <w:t>print(</w:t>
            </w:r>
            <w:proofErr w:type="spellStart"/>
            <w:proofErr w:type="gramEnd"/>
            <w:r w:rsidRPr="00BE158F">
              <w:rPr>
                <w:lang w:val="en-US"/>
              </w:rPr>
              <w:t>f'Average</w:t>
            </w:r>
            <w:proofErr w:type="spellEnd"/>
            <w:r w:rsidRPr="00BE158F">
              <w:rPr>
                <w:lang w:val="en-US"/>
              </w:rPr>
              <w:t xml:space="preserve"> accuracy across 10 folds: {</w:t>
            </w:r>
            <w:proofErr w:type="spellStart"/>
            <w:r w:rsidRPr="00BE158F">
              <w:rPr>
                <w:lang w:val="en-US"/>
              </w:rPr>
              <w:t>average_accuracy</w:t>
            </w:r>
            <w:proofErr w:type="spellEnd"/>
            <w:r w:rsidRPr="00BE158F">
              <w:rPr>
                <w:lang w:val="en-US"/>
              </w:rPr>
              <w:t>}')</w:t>
            </w:r>
          </w:p>
          <w:p w14:paraId="69F497CF" w14:textId="1F330CAA" w:rsidR="00BE158F" w:rsidRDefault="00BE158F" w:rsidP="00BE158F">
            <w:pPr>
              <w:ind w:firstLine="0"/>
              <w:rPr>
                <w:lang w:val="en-US"/>
              </w:rPr>
            </w:pPr>
            <w:r w:rsidRPr="00BE158F">
              <w:rPr>
                <w:lang w:val="en-US"/>
              </w:rPr>
              <w:t>display(</w:t>
            </w:r>
            <w:proofErr w:type="spellStart"/>
            <w:r w:rsidRPr="00BE158F">
              <w:rPr>
                <w:lang w:val="en-US"/>
              </w:rPr>
              <w:t>accuracy_scores</w:t>
            </w:r>
            <w:proofErr w:type="spellEnd"/>
            <w:r w:rsidRPr="00BE158F">
              <w:rPr>
                <w:lang w:val="en-US"/>
              </w:rPr>
              <w:t>)</w:t>
            </w:r>
          </w:p>
        </w:tc>
      </w:tr>
    </w:tbl>
    <w:p w14:paraId="3B5129D7" w14:textId="77777777" w:rsidR="00BE158F" w:rsidRPr="00BE158F" w:rsidRDefault="00BE158F" w:rsidP="00BE158F">
      <w:pPr>
        <w:rPr>
          <w:lang w:val="en-US"/>
        </w:rPr>
      </w:pPr>
    </w:p>
    <w:p w14:paraId="731E5853" w14:textId="78486726" w:rsidR="0068024B" w:rsidRDefault="00BE158F" w:rsidP="00BE158F">
      <w:pPr>
        <w:pStyle w:val="Heading1"/>
      </w:pPr>
      <w:bookmarkStart w:id="17" w:name="_Toc166097882"/>
      <w:r>
        <w:rPr>
          <w:lang w:val="en-US"/>
        </w:rPr>
        <w:t>I</w:t>
      </w:r>
      <w:r>
        <w:t>švados</w:t>
      </w:r>
      <w:bookmarkEnd w:id="17"/>
    </w:p>
    <w:p w14:paraId="712E1541" w14:textId="0129B9A3" w:rsidR="00BE158F" w:rsidRDefault="00BE158F" w:rsidP="00BE158F">
      <w:pPr>
        <w:pStyle w:val="ListParagraph"/>
        <w:numPr>
          <w:ilvl w:val="0"/>
          <w:numId w:val="7"/>
        </w:numPr>
        <w:ind w:left="-567" w:hanging="284"/>
      </w:pPr>
      <w:r>
        <w:t>Modeliai duoda gerus rezultatus, nes tikrosios reikšmės mažai skiriasi nuo prognozuojamų.</w:t>
      </w:r>
    </w:p>
    <w:p w14:paraId="36095803" w14:textId="6B0AD98F" w:rsidR="00BE158F" w:rsidRDefault="00BE158F" w:rsidP="00BE158F">
      <w:pPr>
        <w:pStyle w:val="ListParagraph"/>
        <w:numPr>
          <w:ilvl w:val="0"/>
          <w:numId w:val="7"/>
        </w:numPr>
        <w:ind w:left="-567" w:hanging="284"/>
      </w:pPr>
      <w:r>
        <w:t>Neuronų naudojimas pagerino rezultatus.</w:t>
      </w:r>
    </w:p>
    <w:p w14:paraId="0357F252" w14:textId="6E4DF9D1" w:rsidR="00BE158F" w:rsidRDefault="00BE158F" w:rsidP="00BE158F">
      <w:pPr>
        <w:pStyle w:val="ListParagraph"/>
        <w:numPr>
          <w:ilvl w:val="0"/>
          <w:numId w:val="7"/>
        </w:numPr>
        <w:ind w:left="-567" w:hanging="284"/>
      </w:pPr>
      <w:r>
        <w:t>Didesnis epochu kiekis nevisada duoda geresnius rezultatus.</w:t>
      </w:r>
    </w:p>
    <w:p w14:paraId="000C1E42" w14:textId="1596B639" w:rsidR="00BE158F" w:rsidRDefault="00BE158F" w:rsidP="00BE158F">
      <w:pPr>
        <w:pStyle w:val="ListParagraph"/>
        <w:numPr>
          <w:ilvl w:val="0"/>
          <w:numId w:val="7"/>
        </w:numPr>
        <w:ind w:left="-567" w:hanging="284"/>
      </w:pPr>
      <w:r>
        <w:t>Modeliai veikimas eksponentiškai didėja.</w:t>
      </w:r>
    </w:p>
    <w:p w14:paraId="1C9AF2C3" w14:textId="6B017F3A" w:rsidR="00BE158F" w:rsidRPr="00BE158F" w:rsidRDefault="00BE158F" w:rsidP="00BE158F">
      <w:pPr>
        <w:pStyle w:val="ListParagraph"/>
        <w:numPr>
          <w:ilvl w:val="0"/>
          <w:numId w:val="7"/>
        </w:numPr>
        <w:ind w:left="-567" w:hanging="284"/>
      </w:pPr>
      <w:r>
        <w:t>Modelių mokymosi tempo kitimas gali duoti geresnius rezultatus.</w:t>
      </w:r>
    </w:p>
    <w:sectPr w:rsidR="00BE158F" w:rsidRPr="00BE158F" w:rsidSect="00FC6D66">
      <w:footerReference w:type="default" r:id="rId16"/>
      <w:footerReference w:type="first" r:id="rId17"/>
      <w:pgSz w:w="11906" w:h="16838"/>
      <w:pgMar w:top="851" w:right="567" w:bottom="851" w:left="1418" w:header="567" w:footer="56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504A7" w14:textId="77777777" w:rsidR="00FC6D66" w:rsidRDefault="00FC6D66">
      <w:r>
        <w:separator/>
      </w:r>
    </w:p>
  </w:endnote>
  <w:endnote w:type="continuationSeparator" w:id="0">
    <w:p w14:paraId="551B3C9C" w14:textId="77777777" w:rsidR="00FC6D66" w:rsidRDefault="00FC6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5598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ED2D8" w14:textId="70F10CE5" w:rsidR="0062301A" w:rsidRDefault="006230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39F937" w14:textId="77777777" w:rsidR="004237D9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1E5C4" w14:textId="77777777" w:rsidR="001322A0" w:rsidRDefault="001322A0"/>
  <w:p w14:paraId="1F2D87AF" w14:textId="77777777" w:rsidR="001322A0" w:rsidRDefault="001322A0"/>
  <w:p w14:paraId="7730EBE9" w14:textId="77777777" w:rsidR="001322A0" w:rsidRDefault="001322A0"/>
  <w:p w14:paraId="7B12847E" w14:textId="77777777" w:rsidR="001322A0" w:rsidRDefault="001322A0"/>
  <w:p w14:paraId="7EEFD558" w14:textId="77777777" w:rsidR="001322A0" w:rsidRDefault="001322A0"/>
  <w:p w14:paraId="548A09F3" w14:textId="77777777" w:rsidR="001322A0" w:rsidRDefault="00CA347D"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389F1" w14:textId="77777777" w:rsidR="00FC6D66" w:rsidRDefault="00FC6D66">
      <w:r>
        <w:separator/>
      </w:r>
    </w:p>
  </w:footnote>
  <w:footnote w:type="continuationSeparator" w:id="0">
    <w:p w14:paraId="133FF18A" w14:textId="77777777" w:rsidR="00FC6D66" w:rsidRDefault="00FC6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6C481F"/>
    <w:multiLevelType w:val="hybridMultilevel"/>
    <w:tmpl w:val="0100B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4878E0"/>
    <w:multiLevelType w:val="hybridMultilevel"/>
    <w:tmpl w:val="091A6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C4465"/>
    <w:multiLevelType w:val="hybridMultilevel"/>
    <w:tmpl w:val="24C60E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D5F58DD"/>
    <w:multiLevelType w:val="hybridMultilevel"/>
    <w:tmpl w:val="614AC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8338DA"/>
    <w:multiLevelType w:val="hybridMultilevel"/>
    <w:tmpl w:val="72269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6" w15:restartNumberingAfterBreak="0">
    <w:nsid w:val="7F4301EA"/>
    <w:multiLevelType w:val="hybridMultilevel"/>
    <w:tmpl w:val="5AAAC9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2012875">
    <w:abstractNumId w:val="5"/>
  </w:num>
  <w:num w:numId="2" w16cid:durableId="982736575">
    <w:abstractNumId w:val="6"/>
  </w:num>
  <w:num w:numId="3" w16cid:durableId="1764718845">
    <w:abstractNumId w:val="1"/>
  </w:num>
  <w:num w:numId="4" w16cid:durableId="369186727">
    <w:abstractNumId w:val="3"/>
  </w:num>
  <w:num w:numId="5" w16cid:durableId="1179078933">
    <w:abstractNumId w:val="2"/>
  </w:num>
  <w:num w:numId="6" w16cid:durableId="150871917">
    <w:abstractNumId w:val="0"/>
  </w:num>
  <w:num w:numId="7" w16cid:durableId="84109379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3C4"/>
    <w:rsid w:val="00000825"/>
    <w:rsid w:val="0002209C"/>
    <w:rsid w:val="0002339E"/>
    <w:rsid w:val="000360EC"/>
    <w:rsid w:val="00052178"/>
    <w:rsid w:val="0009081F"/>
    <w:rsid w:val="000C195D"/>
    <w:rsid w:val="000D7125"/>
    <w:rsid w:val="000F7E9F"/>
    <w:rsid w:val="000F7F7F"/>
    <w:rsid w:val="00100F55"/>
    <w:rsid w:val="00111C20"/>
    <w:rsid w:val="001164B5"/>
    <w:rsid w:val="001322A0"/>
    <w:rsid w:val="00140BF3"/>
    <w:rsid w:val="0015714D"/>
    <w:rsid w:val="0016215D"/>
    <w:rsid w:val="00173CAA"/>
    <w:rsid w:val="0019003D"/>
    <w:rsid w:val="00195029"/>
    <w:rsid w:val="001B12E6"/>
    <w:rsid w:val="001C4295"/>
    <w:rsid w:val="001C6003"/>
    <w:rsid w:val="001C6CAE"/>
    <w:rsid w:val="001E2BC2"/>
    <w:rsid w:val="001E733B"/>
    <w:rsid w:val="001E78C7"/>
    <w:rsid w:val="001F0046"/>
    <w:rsid w:val="001F53B6"/>
    <w:rsid w:val="00223B27"/>
    <w:rsid w:val="00226BE9"/>
    <w:rsid w:val="0023504D"/>
    <w:rsid w:val="00260F87"/>
    <w:rsid w:val="0026528E"/>
    <w:rsid w:val="00291C8F"/>
    <w:rsid w:val="002949A3"/>
    <w:rsid w:val="00297AE4"/>
    <w:rsid w:val="002C56BD"/>
    <w:rsid w:val="002E3EF8"/>
    <w:rsid w:val="002E7593"/>
    <w:rsid w:val="00322B4F"/>
    <w:rsid w:val="003240FD"/>
    <w:rsid w:val="00325326"/>
    <w:rsid w:val="0035110B"/>
    <w:rsid w:val="00363623"/>
    <w:rsid w:val="00373482"/>
    <w:rsid w:val="003826EB"/>
    <w:rsid w:val="003C2DC4"/>
    <w:rsid w:val="003C6780"/>
    <w:rsid w:val="003C7EA9"/>
    <w:rsid w:val="003F1D21"/>
    <w:rsid w:val="003F2C84"/>
    <w:rsid w:val="003F5D18"/>
    <w:rsid w:val="003F5F13"/>
    <w:rsid w:val="00404E84"/>
    <w:rsid w:val="00415D80"/>
    <w:rsid w:val="00421252"/>
    <w:rsid w:val="004237D9"/>
    <w:rsid w:val="004518E4"/>
    <w:rsid w:val="004771C9"/>
    <w:rsid w:val="004965DE"/>
    <w:rsid w:val="004A3768"/>
    <w:rsid w:val="004A6A01"/>
    <w:rsid w:val="004B330C"/>
    <w:rsid w:val="004B4C30"/>
    <w:rsid w:val="004C3D88"/>
    <w:rsid w:val="004E181F"/>
    <w:rsid w:val="005024CB"/>
    <w:rsid w:val="00513867"/>
    <w:rsid w:val="0052026C"/>
    <w:rsid w:val="005259DD"/>
    <w:rsid w:val="00531F74"/>
    <w:rsid w:val="00567E11"/>
    <w:rsid w:val="005811CD"/>
    <w:rsid w:val="005922DA"/>
    <w:rsid w:val="005A66F7"/>
    <w:rsid w:val="005B13B5"/>
    <w:rsid w:val="005C73ED"/>
    <w:rsid w:val="005F283E"/>
    <w:rsid w:val="005F3153"/>
    <w:rsid w:val="0061399B"/>
    <w:rsid w:val="0062301A"/>
    <w:rsid w:val="00627A40"/>
    <w:rsid w:val="00635E64"/>
    <w:rsid w:val="006555E7"/>
    <w:rsid w:val="0068024B"/>
    <w:rsid w:val="006C09D0"/>
    <w:rsid w:val="006D224F"/>
    <w:rsid w:val="006F141F"/>
    <w:rsid w:val="007016E8"/>
    <w:rsid w:val="00703F1F"/>
    <w:rsid w:val="0070668B"/>
    <w:rsid w:val="00716769"/>
    <w:rsid w:val="0071773B"/>
    <w:rsid w:val="007E6559"/>
    <w:rsid w:val="007F1D2B"/>
    <w:rsid w:val="007F39F5"/>
    <w:rsid w:val="007F3AFD"/>
    <w:rsid w:val="00803DB6"/>
    <w:rsid w:val="00806D9A"/>
    <w:rsid w:val="00816B92"/>
    <w:rsid w:val="00824AE8"/>
    <w:rsid w:val="00844988"/>
    <w:rsid w:val="008D3026"/>
    <w:rsid w:val="008E2762"/>
    <w:rsid w:val="008E4C03"/>
    <w:rsid w:val="009103C4"/>
    <w:rsid w:val="00920809"/>
    <w:rsid w:val="00932992"/>
    <w:rsid w:val="00933673"/>
    <w:rsid w:val="00935F36"/>
    <w:rsid w:val="00953893"/>
    <w:rsid w:val="00965287"/>
    <w:rsid w:val="009659CD"/>
    <w:rsid w:val="0098431C"/>
    <w:rsid w:val="00990D35"/>
    <w:rsid w:val="009C0211"/>
    <w:rsid w:val="009C5ADC"/>
    <w:rsid w:val="009D09D8"/>
    <w:rsid w:val="009E0710"/>
    <w:rsid w:val="00A049DD"/>
    <w:rsid w:val="00A13531"/>
    <w:rsid w:val="00A262C1"/>
    <w:rsid w:val="00A671E3"/>
    <w:rsid w:val="00A6795E"/>
    <w:rsid w:val="00A917F1"/>
    <w:rsid w:val="00AA2789"/>
    <w:rsid w:val="00AA2D3A"/>
    <w:rsid w:val="00AB26BB"/>
    <w:rsid w:val="00AB7416"/>
    <w:rsid w:val="00AE0E37"/>
    <w:rsid w:val="00AE7730"/>
    <w:rsid w:val="00AE7C8B"/>
    <w:rsid w:val="00B10415"/>
    <w:rsid w:val="00B2375F"/>
    <w:rsid w:val="00B4162B"/>
    <w:rsid w:val="00B46B4C"/>
    <w:rsid w:val="00B57858"/>
    <w:rsid w:val="00B63D0F"/>
    <w:rsid w:val="00B64A16"/>
    <w:rsid w:val="00B871EA"/>
    <w:rsid w:val="00B93D28"/>
    <w:rsid w:val="00BA4DB8"/>
    <w:rsid w:val="00BE158F"/>
    <w:rsid w:val="00BE7267"/>
    <w:rsid w:val="00C25271"/>
    <w:rsid w:val="00C274E2"/>
    <w:rsid w:val="00C35E4B"/>
    <w:rsid w:val="00C43AC9"/>
    <w:rsid w:val="00C450FE"/>
    <w:rsid w:val="00C73038"/>
    <w:rsid w:val="00C7648C"/>
    <w:rsid w:val="00C77D1A"/>
    <w:rsid w:val="00C802E3"/>
    <w:rsid w:val="00C87140"/>
    <w:rsid w:val="00C92248"/>
    <w:rsid w:val="00CA034F"/>
    <w:rsid w:val="00CA347D"/>
    <w:rsid w:val="00CA387A"/>
    <w:rsid w:val="00CD083D"/>
    <w:rsid w:val="00CD283B"/>
    <w:rsid w:val="00CD58DB"/>
    <w:rsid w:val="00CD77AD"/>
    <w:rsid w:val="00D006D3"/>
    <w:rsid w:val="00D10218"/>
    <w:rsid w:val="00D10655"/>
    <w:rsid w:val="00D253F8"/>
    <w:rsid w:val="00D52156"/>
    <w:rsid w:val="00D52199"/>
    <w:rsid w:val="00D53C04"/>
    <w:rsid w:val="00D560C9"/>
    <w:rsid w:val="00D91DD1"/>
    <w:rsid w:val="00DB6F2C"/>
    <w:rsid w:val="00DF6CD9"/>
    <w:rsid w:val="00E03A86"/>
    <w:rsid w:val="00E22860"/>
    <w:rsid w:val="00E55394"/>
    <w:rsid w:val="00E64418"/>
    <w:rsid w:val="00E72412"/>
    <w:rsid w:val="00E768B1"/>
    <w:rsid w:val="00E9168F"/>
    <w:rsid w:val="00EA74D8"/>
    <w:rsid w:val="00EA7E22"/>
    <w:rsid w:val="00EB5168"/>
    <w:rsid w:val="00EC43F4"/>
    <w:rsid w:val="00F01203"/>
    <w:rsid w:val="00F16C66"/>
    <w:rsid w:val="00F32903"/>
    <w:rsid w:val="00F45991"/>
    <w:rsid w:val="00F7101F"/>
    <w:rsid w:val="00FC6D66"/>
    <w:rsid w:val="00FD1638"/>
    <w:rsid w:val="00FE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3B43B85"/>
  <w15:docId w15:val="{90A81378-A601-4A08-A300-2D2D25D0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11C20"/>
    <w:pPr>
      <w:keepNext/>
      <w:numPr>
        <w:ilvl w:val="1"/>
        <w:numId w:val="1"/>
      </w:numPr>
      <w:spacing w:before="240" w:after="60"/>
      <w:ind w:left="566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CD283B"/>
    <w:pPr>
      <w:keepNext/>
      <w:numPr>
        <w:ilvl w:val="2"/>
        <w:numId w:val="1"/>
      </w:numPr>
      <w:spacing w:before="240" w:after="60"/>
      <w:ind w:left="708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111C20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ListParagraph">
    <w:name w:val="List Paragraph"/>
    <w:basedOn w:val="Normal"/>
    <w:uiPriority w:val="34"/>
    <w:qFormat/>
    <w:rsid w:val="00A262C1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locked/>
    <w:rsid w:val="00A2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locked/>
    <w:rsid w:val="00CD283B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locked/>
    <w:rsid w:val="005A66F7"/>
    <w:rPr>
      <w:i/>
      <w:iCs/>
    </w:rPr>
  </w:style>
  <w:style w:type="character" w:styleId="Strong">
    <w:name w:val="Strong"/>
    <w:basedOn w:val="DefaultParagraphFont"/>
    <w:uiPriority w:val="22"/>
    <w:qFormat/>
    <w:locked/>
    <w:rsid w:val="003511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D52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2199"/>
    <w:rPr>
      <w:rFonts w:ascii="Courier New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AppData\Local\Temp\502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F285D-32E0-45B6-93F7-D13478AE2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502_Ataskaitos_sablonas.dotx</Template>
  <TotalTime>1996</TotalTime>
  <Pages>1</Pages>
  <Words>3118</Words>
  <Characters>17779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20856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Tomas</dc:creator>
  <cp:lastModifiedBy>Mildaras Karvelis</cp:lastModifiedBy>
  <cp:revision>58</cp:revision>
  <cp:lastPrinted>2024-05-08T18:58:00Z</cp:lastPrinted>
  <dcterms:created xsi:type="dcterms:W3CDTF">2014-04-04T06:05:00Z</dcterms:created>
  <dcterms:modified xsi:type="dcterms:W3CDTF">2024-05-08T18:58:00Z</dcterms:modified>
  <cp:contentStatus/>
</cp:coreProperties>
</file>