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D2474" w14:textId="77777777" w:rsidR="00D560C9" w:rsidRPr="00844988" w:rsidRDefault="00D560C9" w:rsidP="004771C9">
      <w:pPr>
        <w:pStyle w:val="Vireliouraai"/>
      </w:pPr>
      <w:r w:rsidRPr="00844988">
        <w:t>KAUNO TECHNOLOGIJOS UNIVERSITETAS</w:t>
      </w:r>
    </w:p>
    <w:p w14:paraId="2C1C3F0C" w14:textId="556C3AC0" w:rsidR="00D560C9" w:rsidRPr="00844988" w:rsidRDefault="00A262C1" w:rsidP="004771C9">
      <w:pPr>
        <w:pStyle w:val="Vireliouraai"/>
      </w:pPr>
      <w:r>
        <w:t xml:space="preserve">INFORMATIKOS </w:t>
      </w:r>
      <w:r w:rsidR="00404E84">
        <w:t>FAKULTETAS</w:t>
      </w:r>
    </w:p>
    <w:p w14:paraId="52AB7F15" w14:textId="77777777" w:rsidR="00D560C9" w:rsidRPr="00844988" w:rsidRDefault="00D560C9" w:rsidP="004771C9">
      <w:pPr>
        <w:pStyle w:val="Vireliouraai"/>
      </w:pPr>
    </w:p>
    <w:p w14:paraId="18372CA9" w14:textId="77777777" w:rsidR="00D560C9" w:rsidRPr="00844988" w:rsidRDefault="00D560C9" w:rsidP="004771C9">
      <w:pPr>
        <w:pStyle w:val="Vireliouraai"/>
      </w:pPr>
    </w:p>
    <w:p w14:paraId="17B915AE" w14:textId="77777777" w:rsidR="00D560C9" w:rsidRPr="00844988" w:rsidRDefault="00D560C9" w:rsidP="004771C9">
      <w:pPr>
        <w:pStyle w:val="Vireliouraai"/>
      </w:pPr>
    </w:p>
    <w:p w14:paraId="32817639" w14:textId="77777777" w:rsidR="00D560C9" w:rsidRPr="00844988" w:rsidRDefault="00D560C9" w:rsidP="004771C9">
      <w:pPr>
        <w:pStyle w:val="Vireliouraai"/>
      </w:pPr>
    </w:p>
    <w:p w14:paraId="2BA14386" w14:textId="77777777" w:rsidR="00D560C9" w:rsidRPr="00844988" w:rsidRDefault="00D560C9" w:rsidP="004771C9">
      <w:pPr>
        <w:pStyle w:val="Vireliouraai"/>
      </w:pPr>
    </w:p>
    <w:p w14:paraId="64A824D9" w14:textId="77777777" w:rsidR="00D560C9" w:rsidRPr="00844988" w:rsidRDefault="00D560C9" w:rsidP="004771C9">
      <w:pPr>
        <w:pStyle w:val="Vireliouraai"/>
      </w:pPr>
    </w:p>
    <w:p w14:paraId="219A8960" w14:textId="77777777" w:rsidR="004C3D88" w:rsidRPr="00844988" w:rsidRDefault="004C3D88" w:rsidP="004771C9">
      <w:pPr>
        <w:pStyle w:val="Vireliouraai"/>
      </w:pPr>
    </w:p>
    <w:p w14:paraId="4094FAF9" w14:textId="77777777" w:rsidR="004C3D88" w:rsidRPr="00844988" w:rsidRDefault="004C3D88" w:rsidP="004771C9">
      <w:pPr>
        <w:pStyle w:val="Vireliouraai"/>
      </w:pPr>
    </w:p>
    <w:p w14:paraId="2E6CE6CB" w14:textId="77777777" w:rsidR="00D560C9" w:rsidRPr="00844988" w:rsidRDefault="00D560C9" w:rsidP="004771C9">
      <w:pPr>
        <w:pStyle w:val="Vireliouraai"/>
      </w:pPr>
    </w:p>
    <w:p w14:paraId="22DEC666" w14:textId="77777777" w:rsidR="00D560C9" w:rsidRPr="00844988" w:rsidRDefault="00D560C9" w:rsidP="004771C9">
      <w:pPr>
        <w:pStyle w:val="Vireliouraai"/>
      </w:pPr>
    </w:p>
    <w:p w14:paraId="576E09ED" w14:textId="77777777" w:rsidR="00D560C9" w:rsidRPr="00844988" w:rsidRDefault="00D560C9" w:rsidP="004771C9">
      <w:pPr>
        <w:pStyle w:val="Vireliouraai"/>
      </w:pPr>
    </w:p>
    <w:p w14:paraId="337F9EE4" w14:textId="55EEE0C8" w:rsidR="004C3D88" w:rsidRPr="00844988" w:rsidRDefault="004B330C" w:rsidP="004771C9">
      <w:pPr>
        <w:pStyle w:val="Ataskaitospavadinimas"/>
      </w:pPr>
      <w:r>
        <w:t>Skaitiniai metodai ir algoritmai</w:t>
      </w:r>
      <w:r w:rsidR="001F53B6">
        <w:t xml:space="preserve"> </w:t>
      </w:r>
      <w:r w:rsidR="00CD083D">
        <w:t>(</w:t>
      </w:r>
      <w:r w:rsidR="00111C20" w:rsidRPr="00111C20">
        <w:t>P1</w:t>
      </w:r>
      <w:r>
        <w:t>7</w:t>
      </w:r>
      <w:r w:rsidR="00111C20" w:rsidRPr="00111C20">
        <w:t>0B1</w:t>
      </w:r>
      <w:r>
        <w:t>15</w:t>
      </w:r>
      <w:r w:rsidR="00CD083D">
        <w:t>)</w:t>
      </w:r>
    </w:p>
    <w:p w14:paraId="41FF69D8" w14:textId="1302D500" w:rsidR="00D560C9" w:rsidRPr="00844988" w:rsidRDefault="00111C20" w:rsidP="004771C9">
      <w:pPr>
        <w:pStyle w:val="Ataskaita"/>
      </w:pPr>
      <w:r>
        <w:t>Laboratorinių darbų ataskaita</w:t>
      </w:r>
    </w:p>
    <w:p w14:paraId="7E8C5536" w14:textId="77777777" w:rsidR="00D560C9" w:rsidRPr="00844988" w:rsidRDefault="00D560C9" w:rsidP="004771C9">
      <w:pPr>
        <w:pStyle w:val="Vireliouraai"/>
      </w:pPr>
    </w:p>
    <w:p w14:paraId="68ADFF56" w14:textId="77777777" w:rsidR="00D560C9" w:rsidRPr="00844988" w:rsidRDefault="00D560C9" w:rsidP="004771C9">
      <w:pPr>
        <w:pStyle w:val="Vireliouraai"/>
      </w:pPr>
    </w:p>
    <w:p w14:paraId="762976DB" w14:textId="77777777" w:rsidR="00D560C9" w:rsidRPr="00844988" w:rsidRDefault="00D560C9" w:rsidP="004771C9">
      <w:pPr>
        <w:pStyle w:val="Vireliouraai"/>
      </w:pPr>
    </w:p>
    <w:p w14:paraId="2FC1AFFD" w14:textId="77777777" w:rsidR="00D560C9" w:rsidRPr="00844988" w:rsidRDefault="00D560C9" w:rsidP="004771C9">
      <w:pPr>
        <w:pStyle w:val="Vireliouraai"/>
      </w:pPr>
    </w:p>
    <w:p w14:paraId="34893D46" w14:textId="77777777" w:rsidR="00D560C9" w:rsidRPr="00844988" w:rsidRDefault="00D560C9" w:rsidP="004771C9">
      <w:pPr>
        <w:pStyle w:val="Vireliouraai"/>
      </w:pPr>
    </w:p>
    <w:p w14:paraId="10008165" w14:textId="77777777" w:rsidR="00D560C9" w:rsidRPr="00844988" w:rsidRDefault="00D560C9" w:rsidP="004771C9">
      <w:pPr>
        <w:pStyle w:val="Vireliouraai"/>
      </w:pPr>
    </w:p>
    <w:p w14:paraId="7E70C6CB" w14:textId="77777777" w:rsidR="004771C9" w:rsidRDefault="004771C9" w:rsidP="00EB5168">
      <w:pPr>
        <w:pStyle w:val="Autorius"/>
      </w:pPr>
      <w:r>
        <w:t xml:space="preserve">Atliko: </w:t>
      </w:r>
    </w:p>
    <w:p w14:paraId="47876869" w14:textId="46C159AB" w:rsidR="004771C9" w:rsidRDefault="004771C9" w:rsidP="00EB5168">
      <w:pPr>
        <w:pStyle w:val="Autorius"/>
      </w:pPr>
      <w:r>
        <w:tab/>
      </w:r>
      <w:r w:rsidR="000F7E9F">
        <w:t>IFF-1/4</w:t>
      </w:r>
      <w:r w:rsidR="00AE7C8B">
        <w:t xml:space="preserve"> </w:t>
      </w:r>
      <w:r>
        <w:t xml:space="preserve">gr. </w:t>
      </w:r>
      <w:r w:rsidR="00AE7C8B">
        <w:t>studentas</w:t>
      </w:r>
    </w:p>
    <w:p w14:paraId="30BD57FE" w14:textId="59DD4314" w:rsidR="00D560C9" w:rsidRPr="00844988" w:rsidRDefault="004771C9" w:rsidP="00EB5168">
      <w:pPr>
        <w:pStyle w:val="Autorius"/>
      </w:pPr>
      <w:r>
        <w:tab/>
      </w:r>
      <w:r w:rsidR="000F7E9F">
        <w:t>Mildaras Karvelis</w:t>
      </w:r>
    </w:p>
    <w:p w14:paraId="6AE56890" w14:textId="6F0CFBBB" w:rsidR="00D560C9" w:rsidRPr="0052026C" w:rsidRDefault="00CD58DB" w:rsidP="00EB5168">
      <w:pPr>
        <w:pStyle w:val="Autorius"/>
      </w:pPr>
      <w:r>
        <w:tab/>
      </w:r>
      <w:r w:rsidR="00844988" w:rsidRPr="00844988">
        <w:fldChar w:fldCharType="begin"/>
      </w:r>
      <w:r w:rsidR="00844988" w:rsidRPr="00844988">
        <w:instrText xml:space="preserve"> TIME \@ "yyyy 'm.' MMMM d 'd.'" </w:instrText>
      </w:r>
      <w:r w:rsidR="00844988" w:rsidRPr="00844988">
        <w:fldChar w:fldCharType="separate"/>
      </w:r>
      <w:r w:rsidR="00EC5F84">
        <w:rPr>
          <w:noProof/>
        </w:rPr>
        <w:t>2023 m. gruodžio 29 d.</w:t>
      </w:r>
      <w:r w:rsidR="00844988" w:rsidRPr="00844988">
        <w:fldChar w:fldCharType="end"/>
      </w:r>
    </w:p>
    <w:p w14:paraId="7DE94C7A" w14:textId="77777777" w:rsidR="004771C9" w:rsidRDefault="00D560C9" w:rsidP="00EB5168">
      <w:pPr>
        <w:pStyle w:val="Autorius"/>
      </w:pPr>
      <w:r w:rsidRPr="0052026C">
        <w:t>Priėmė:</w:t>
      </w:r>
    </w:p>
    <w:p w14:paraId="7A27E15F" w14:textId="394914EB" w:rsidR="00D560C9" w:rsidRPr="0052026C" w:rsidRDefault="004771C9" w:rsidP="00EB5168">
      <w:pPr>
        <w:pStyle w:val="Autorius"/>
      </w:pPr>
      <w:r>
        <w:tab/>
      </w:r>
      <w:r w:rsidR="004B330C">
        <w:t>Prof</w:t>
      </w:r>
      <w:r w:rsidR="00111C20" w:rsidRPr="00111C20">
        <w:t xml:space="preserve">. </w:t>
      </w:r>
      <w:r w:rsidR="004B330C">
        <w:t>Barauskas Rimantas</w:t>
      </w:r>
    </w:p>
    <w:p w14:paraId="66FDFFDB" w14:textId="77777777" w:rsidR="00CD58DB" w:rsidRPr="00844988" w:rsidRDefault="00CD58DB" w:rsidP="004771C9">
      <w:pPr>
        <w:pStyle w:val="Vireliouraai"/>
      </w:pPr>
    </w:p>
    <w:p w14:paraId="394D68A0" w14:textId="77777777" w:rsidR="00D560C9" w:rsidRPr="00844988" w:rsidRDefault="00D560C9" w:rsidP="004771C9">
      <w:pPr>
        <w:pStyle w:val="Vireliouraai"/>
      </w:pPr>
    </w:p>
    <w:p w14:paraId="69B38376" w14:textId="77777777" w:rsidR="00D560C9" w:rsidRPr="00844988" w:rsidRDefault="00D560C9" w:rsidP="004771C9">
      <w:pPr>
        <w:pStyle w:val="Vireliouraai"/>
      </w:pPr>
    </w:p>
    <w:p w14:paraId="26C72EB2" w14:textId="77777777" w:rsidR="00CD58DB" w:rsidRDefault="00CD58DB" w:rsidP="004771C9">
      <w:pPr>
        <w:pStyle w:val="Vireliouraai"/>
      </w:pPr>
    </w:p>
    <w:p w14:paraId="42571A90" w14:textId="2FDAEDE5" w:rsidR="00CD58DB" w:rsidRPr="0062301A" w:rsidRDefault="0062301A" w:rsidP="0062301A">
      <w:pPr>
        <w:pStyle w:val="Vireliouraai"/>
        <w:ind w:firstLine="0"/>
        <w:rPr>
          <w:lang w:val="en-US"/>
        </w:rPr>
      </w:pPr>
      <w:r w:rsidRPr="00844988">
        <w:t>KAUNAS 20</w:t>
      </w:r>
      <w:r>
        <w:rPr>
          <w:lang w:val="en-US"/>
        </w:rPr>
        <w:t>23</w:t>
      </w:r>
    </w:p>
    <w:p w14:paraId="10E780DD" w14:textId="77777777" w:rsidR="0052026C" w:rsidRDefault="0052026C" w:rsidP="00EC43F4">
      <w:pPr>
        <w:pStyle w:val="Heading4"/>
        <w:jc w:val="left"/>
      </w:pPr>
      <w:r>
        <w:br w:type="page"/>
      </w:r>
      <w:r w:rsidR="00D560C9" w:rsidRPr="00844988">
        <w:lastRenderedPageBreak/>
        <w:t>TURINYS</w:t>
      </w:r>
    </w:p>
    <w:p w14:paraId="76CDBADF" w14:textId="77777777" w:rsidR="00D560C9" w:rsidRDefault="00D560C9" w:rsidP="0052026C"/>
    <w:p w14:paraId="1AAAA123" w14:textId="1813176F" w:rsidR="006B4DA0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 w:rsidRPr="00EB5168"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6B4DA0">
        <w:rPr>
          <w:noProof/>
        </w:rPr>
        <w:t>1.</w:t>
      </w:r>
      <w:r w:rsidR="006B4DA0"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 w:rsidR="006B4DA0">
        <w:rPr>
          <w:noProof/>
        </w:rPr>
        <w:t>Pirma užduotis. Interpoliavimas daugianariu</w:t>
      </w:r>
      <w:r w:rsidR="006B4DA0">
        <w:rPr>
          <w:noProof/>
        </w:rPr>
        <w:tab/>
      </w:r>
      <w:r w:rsidR="006B4DA0">
        <w:rPr>
          <w:noProof/>
        </w:rPr>
        <w:fldChar w:fldCharType="begin"/>
      </w:r>
      <w:r w:rsidR="006B4DA0">
        <w:rPr>
          <w:noProof/>
        </w:rPr>
        <w:instrText xml:space="preserve"> PAGEREF _Toc153478125 \h </w:instrText>
      </w:r>
      <w:r w:rsidR="006B4DA0">
        <w:rPr>
          <w:noProof/>
        </w:rPr>
      </w:r>
      <w:r w:rsidR="006B4DA0">
        <w:rPr>
          <w:noProof/>
        </w:rPr>
        <w:fldChar w:fldCharType="separate"/>
      </w:r>
      <w:r w:rsidR="00EC5F84">
        <w:rPr>
          <w:noProof/>
        </w:rPr>
        <w:t>3</w:t>
      </w:r>
      <w:r w:rsidR="006B4DA0">
        <w:rPr>
          <w:noProof/>
        </w:rPr>
        <w:fldChar w:fldCharType="end"/>
      </w:r>
    </w:p>
    <w:p w14:paraId="1EF47DCE" w14:textId="7669A5A7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a dalis. Taškai pasiskirstę tolygiai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_Toc153478126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4</w:t>
      </w:r>
      <w:r>
        <w:rPr>
          <w:noProof/>
        </w:rPr>
        <w:fldChar w:fldCharType="end"/>
      </w:r>
    </w:p>
    <w:p w14:paraId="248B0342" w14:textId="2D0DF58F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b dalis. Taškai apskaičiuojami naudojant Čiobyševo abscises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_Toc153478127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5</w:t>
      </w:r>
      <w:r>
        <w:rPr>
          <w:noProof/>
        </w:rPr>
        <w:fldChar w:fldCharType="end"/>
      </w:r>
    </w:p>
    <w:p w14:paraId="0408B008" w14:textId="04DCEC1F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Programos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_Toc153478128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5</w:t>
      </w:r>
      <w:r>
        <w:rPr>
          <w:noProof/>
        </w:rPr>
        <w:fldChar w:fldCharType="end"/>
      </w:r>
    </w:p>
    <w:p w14:paraId="5C55C718" w14:textId="0248D312" w:rsidR="006B4DA0" w:rsidRDefault="006B4DA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Antra užduotis. Interpoliavimas splainu per duotus taškus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_Toc153478129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8</w:t>
      </w:r>
      <w:r>
        <w:rPr>
          <w:noProof/>
        </w:rPr>
        <w:fldChar w:fldCharType="end"/>
      </w:r>
    </w:p>
    <w:p w14:paraId="61C3D9A7" w14:textId="34314A77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Programos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_Toc153478130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9</w:t>
      </w:r>
      <w:r>
        <w:rPr>
          <w:noProof/>
        </w:rPr>
        <w:fldChar w:fldCharType="end"/>
      </w:r>
    </w:p>
    <w:p w14:paraId="3181D820" w14:textId="16A9BB0B" w:rsidR="006B4DA0" w:rsidRDefault="006B4DA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Trečia užduotis. Aproksimavimas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_Toc153478131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12</w:t>
      </w:r>
      <w:r>
        <w:rPr>
          <w:noProof/>
        </w:rPr>
        <w:fldChar w:fldCharType="end"/>
      </w:r>
    </w:p>
    <w:p w14:paraId="5D4D1226" w14:textId="30BE518B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8657C9">
        <w:rPr>
          <w:noProof/>
          <w:lang w:val="en-US"/>
        </w:rPr>
        <w:t>3.1.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8657C9">
        <w:rPr>
          <w:noProof/>
          <w:lang w:val="en-US"/>
        </w:rPr>
        <w:t>Programos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_Toc153478132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15</w:t>
      </w:r>
      <w:r>
        <w:rPr>
          <w:noProof/>
        </w:rPr>
        <w:fldChar w:fldCharType="end"/>
      </w:r>
    </w:p>
    <w:p w14:paraId="70BE236E" w14:textId="2A259DC8" w:rsidR="006B4DA0" w:rsidRDefault="006B4DA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 w:rsidRPr="008657C9">
        <w:rPr>
          <w:noProof/>
          <w:lang w:val="en-US"/>
        </w:rPr>
        <w:t>Ketvirta u</w:t>
      </w:r>
      <w:r>
        <w:rPr>
          <w:noProof/>
        </w:rPr>
        <w:t>žduotis. Parametrinis aproksimavimas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_Toc153478133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17</w:t>
      </w:r>
      <w:r>
        <w:rPr>
          <w:noProof/>
        </w:rPr>
        <w:fldChar w:fldCharType="end"/>
      </w:r>
    </w:p>
    <w:p w14:paraId="496214D1" w14:textId="51434BBA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Pradiniai duomenys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_Toc153478134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17</w:t>
      </w:r>
      <w:r>
        <w:rPr>
          <w:noProof/>
        </w:rPr>
        <w:fldChar w:fldCharType="end"/>
      </w:r>
    </w:p>
    <w:p w14:paraId="52C57875" w14:textId="758734B8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Aproksimavimo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_Toc153478135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18</w:t>
      </w:r>
      <w:r>
        <w:rPr>
          <w:noProof/>
        </w:rPr>
        <w:fldChar w:fldCharType="end"/>
      </w:r>
    </w:p>
    <w:p w14:paraId="7CAAF4DF" w14:textId="5F1947EC" w:rsidR="006B4DA0" w:rsidRDefault="006B4DA0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Programos 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_Toc153478136 \h </w:instrText>
      </w:r>
      <w:r>
        <w:rPr>
          <w:noProof/>
        </w:rPr>
      </w:r>
      <w:r>
        <w:rPr>
          <w:noProof/>
        </w:rPr>
        <w:fldChar w:fldCharType="separate"/>
      </w:r>
      <w:r w:rsidR="00EC5F84">
        <w:rPr>
          <w:noProof/>
        </w:rPr>
        <w:t>22</w:t>
      </w:r>
      <w:r>
        <w:rPr>
          <w:noProof/>
        </w:rPr>
        <w:fldChar w:fldCharType="end"/>
      </w:r>
    </w:p>
    <w:p w14:paraId="54E1CA7A" w14:textId="4580FD15" w:rsidR="00325326" w:rsidRDefault="00D560C9" w:rsidP="00C252B3">
      <w:pPr>
        <w:ind w:firstLine="0"/>
      </w:pPr>
      <w:r w:rsidRPr="00EB5168">
        <w:fldChar w:fldCharType="end"/>
      </w:r>
    </w:p>
    <w:p w14:paraId="7A762A62" w14:textId="552E3B29" w:rsidR="00C252B3" w:rsidRDefault="00C252B3" w:rsidP="00C56FE9">
      <w:pPr>
        <w:pStyle w:val="Heading1"/>
      </w:pPr>
      <w:r>
        <w:br w:type="page"/>
      </w:r>
      <w:bookmarkStart w:id="0" w:name="_Toc153478125"/>
      <w:r w:rsidR="00C56FE9">
        <w:lastRenderedPageBreak/>
        <w:t>Pirma užduotis. Interpoliavimas daugianariu</w:t>
      </w:r>
      <w:bookmarkEnd w:id="0"/>
    </w:p>
    <w:p w14:paraId="7DBDB855" w14:textId="2C9961F6" w:rsidR="00C56FE9" w:rsidRDefault="00C56FE9" w:rsidP="00C56FE9">
      <w:pPr>
        <w:ind w:hanging="284"/>
      </w:pPr>
      <w:r w:rsidRPr="00C56FE9">
        <w:rPr>
          <w:noProof/>
        </w:rPr>
        <w:drawing>
          <wp:inline distT="0" distB="0" distL="0" distR="0" wp14:anchorId="134FF69B" wp14:editId="067A46A5">
            <wp:extent cx="6299835" cy="1441450"/>
            <wp:effectExtent l="0" t="0" r="5715" b="6350"/>
            <wp:docPr id="20575514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51434" name="Picture 1" descr="A close 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0573" w14:textId="438CEB02" w:rsidR="00C56FE9" w:rsidRDefault="00C56FE9" w:rsidP="00C56FE9">
      <w:pPr>
        <w:ind w:hanging="284"/>
      </w:pPr>
      <w:r w:rsidRPr="00C56FE9">
        <w:rPr>
          <w:noProof/>
        </w:rPr>
        <w:drawing>
          <wp:inline distT="0" distB="0" distL="0" distR="0" wp14:anchorId="10208AAA" wp14:editId="35F7E62B">
            <wp:extent cx="6299835" cy="448945"/>
            <wp:effectExtent l="0" t="0" r="5715" b="8255"/>
            <wp:docPr id="68864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44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EDE9" w14:textId="77777777" w:rsidR="00C56FE9" w:rsidRDefault="00C56FE9" w:rsidP="00C56FE9">
      <w:pPr>
        <w:ind w:hanging="284"/>
      </w:pPr>
    </w:p>
    <w:p w14:paraId="5A843298" w14:textId="77777777" w:rsidR="00C56FE9" w:rsidRDefault="00C56FE9" w:rsidP="00C56FE9">
      <w:pPr>
        <w:keepNext/>
        <w:ind w:hanging="284"/>
      </w:pPr>
      <w:r w:rsidRPr="00C56FE9">
        <w:rPr>
          <w:noProof/>
        </w:rPr>
        <w:drawing>
          <wp:inline distT="0" distB="0" distL="0" distR="0" wp14:anchorId="07C19426" wp14:editId="6C57492B">
            <wp:extent cx="6299835" cy="4021455"/>
            <wp:effectExtent l="0" t="0" r="5715" b="0"/>
            <wp:docPr id="189020006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0069" name="Picture 1" descr="A graph with a red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3DDE" w14:textId="4A8B3680" w:rsidR="00C56FE9" w:rsidRDefault="00C56FE9" w:rsidP="00C56FE9">
      <w:pPr>
        <w:pStyle w:val="Caption"/>
        <w:jc w:val="center"/>
      </w:pPr>
      <w:fldSimple w:instr=" SEQ pav. \* ARABIC ">
        <w:r w:rsidR="00EC5F84">
          <w:rPr>
            <w:noProof/>
          </w:rPr>
          <w:t>1</w:t>
        </w:r>
      </w:fldSimple>
      <w:r>
        <w:t xml:space="preserve"> pav. daugianario grafikas</w:t>
      </w:r>
    </w:p>
    <w:p w14:paraId="272D0BE5" w14:textId="0A018AF9" w:rsidR="00C56FE9" w:rsidRDefault="00C56FE9" w:rsidP="00C56FE9">
      <w:pPr>
        <w:pStyle w:val="Heading2"/>
      </w:pPr>
      <w:bookmarkStart w:id="1" w:name="_Toc153478126"/>
      <w:r>
        <w:lastRenderedPageBreak/>
        <w:t>a dalis. Taškai pasiskirstę tolygiai</w:t>
      </w:r>
      <w:bookmarkEnd w:id="1"/>
    </w:p>
    <w:p w14:paraId="5C1EBC6B" w14:textId="1F279F3E" w:rsidR="00C56FE9" w:rsidRDefault="00C56FE9" w:rsidP="00C56FE9">
      <w:pPr>
        <w:ind w:hanging="426"/>
      </w:pPr>
      <w:r w:rsidRPr="00C56FE9">
        <w:rPr>
          <w:noProof/>
        </w:rPr>
        <w:drawing>
          <wp:inline distT="0" distB="0" distL="0" distR="0" wp14:anchorId="4E14BD7A" wp14:editId="54DA99FC">
            <wp:extent cx="6299835" cy="4056380"/>
            <wp:effectExtent l="0" t="0" r="5715" b="1270"/>
            <wp:docPr id="214220211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0211" name="Picture 1" descr="A graph with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6D7" w14:textId="658704D8" w:rsidR="00C56FE9" w:rsidRDefault="00C56FE9" w:rsidP="00C56FE9">
      <w:pPr>
        <w:ind w:hanging="426"/>
      </w:pPr>
      <w:r>
        <w:t>Gautos konstantos:</w:t>
      </w:r>
    </w:p>
    <w:p w14:paraId="181E3095" w14:textId="753F8995" w:rsidR="00C56FE9" w:rsidRDefault="00C56FE9" w:rsidP="00C56FE9">
      <w:pPr>
        <w:ind w:hanging="426"/>
      </w:pPr>
      <w:r>
        <w:t>a0 =8.5656; a1 = -1.8281; a2 = 1.6897; a3 =-8.9297; a4 =2.9964; a5=-6.6899;</w:t>
      </w:r>
    </w:p>
    <w:p w14:paraId="1272DCE0" w14:textId="23696BBA" w:rsidR="00C56FE9" w:rsidRDefault="00C56FE9" w:rsidP="00C56FE9">
      <w:pPr>
        <w:ind w:hanging="426"/>
      </w:pPr>
      <w:r>
        <w:t>a6 = 1.0091; a7 = -1.0182; a8 = 6.5903; a9 = -2.4757; a10 = 4.1053</w:t>
      </w:r>
    </w:p>
    <w:p w14:paraId="5F47137A" w14:textId="77777777" w:rsidR="00C56FE9" w:rsidRDefault="00C56FE9" w:rsidP="00C56FE9">
      <w:pPr>
        <w:ind w:hanging="426"/>
      </w:pPr>
    </w:p>
    <w:p w14:paraId="7BC3EB12" w14:textId="7C0836BD" w:rsidR="007321D0" w:rsidRDefault="007321D0" w:rsidP="00C56FE9">
      <w:pPr>
        <w:ind w:hanging="426"/>
      </w:pPr>
      <w:r>
        <w:t>Interpoliuojančios funkcijos išraiška:</w:t>
      </w:r>
    </w:p>
    <w:p w14:paraId="4E392F61" w14:textId="39F788E2" w:rsidR="00C56FE9" w:rsidRDefault="00C56FE9" w:rsidP="00C56FE9">
      <w:pPr>
        <w:ind w:hanging="42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*x+a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</m:oMath>
      </m:oMathPara>
    </w:p>
    <w:p w14:paraId="0E55C25D" w14:textId="713D135A" w:rsidR="00C56FE9" w:rsidRDefault="00C56FE9" w:rsidP="00C56FE9">
      <w:pPr>
        <w:pStyle w:val="Heading2"/>
      </w:pPr>
      <w:bookmarkStart w:id="2" w:name="_Toc153478127"/>
      <w:r>
        <w:lastRenderedPageBreak/>
        <w:t>b dalis. Taškai apskaičiuojami naudojant Čiobyševo abscises</w:t>
      </w:r>
      <w:bookmarkEnd w:id="2"/>
    </w:p>
    <w:p w14:paraId="0B93A9F3" w14:textId="659CDC87" w:rsidR="00C56FE9" w:rsidRDefault="007321D0" w:rsidP="007321D0">
      <w:pPr>
        <w:ind w:hanging="426"/>
      </w:pPr>
      <w:r w:rsidRPr="007321D0">
        <w:rPr>
          <w:noProof/>
        </w:rPr>
        <w:drawing>
          <wp:inline distT="0" distB="0" distL="0" distR="0" wp14:anchorId="4DC51CC1" wp14:editId="3C58F7C6">
            <wp:extent cx="6299835" cy="3962400"/>
            <wp:effectExtent l="0" t="0" r="5715" b="0"/>
            <wp:docPr id="725588680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8680" name="Picture 1" descr="A graph with lines an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90D6" w14:textId="447BE3C6" w:rsidR="007321D0" w:rsidRDefault="007321D0" w:rsidP="007321D0">
      <w:pPr>
        <w:ind w:hanging="426"/>
      </w:pPr>
      <w:r>
        <w:t>Gautos konstantos:</w:t>
      </w:r>
    </w:p>
    <w:p w14:paraId="778C7E18" w14:textId="77777777" w:rsidR="007321D0" w:rsidRDefault="007321D0" w:rsidP="007321D0">
      <w:pPr>
        <w:ind w:hanging="426"/>
      </w:pPr>
      <w:r>
        <w:t>a0 = 5.26709; a1 = -1.64347; a2 = 2.31521; a3 = -1.95243; a4 = 1.10175; a5 = -4.40390;</w:t>
      </w:r>
    </w:p>
    <w:p w14:paraId="63CE601E" w14:textId="77777777" w:rsidR="007321D0" w:rsidRDefault="007321D0" w:rsidP="007321D0">
      <w:pPr>
        <w:ind w:hanging="426"/>
      </w:pPr>
      <w:r>
        <w:t>a6 = 1.28691; a7 = -2.79547; a8 = 4.54047; a9 = -5.49316; a10 = 4.87710; a11 = -3.08639</w:t>
      </w:r>
    </w:p>
    <w:p w14:paraId="64420BB3" w14:textId="7F4A5369" w:rsidR="007321D0" w:rsidRDefault="007321D0" w:rsidP="007321D0">
      <w:pPr>
        <w:ind w:hanging="426"/>
      </w:pPr>
      <w:r>
        <w:t>a12 = 1.31665, a13 = -3.39313, a14 = 3.98924</w:t>
      </w:r>
    </w:p>
    <w:p w14:paraId="72ECE37E" w14:textId="77777777" w:rsidR="007321D0" w:rsidRDefault="007321D0" w:rsidP="007321D0">
      <w:pPr>
        <w:ind w:hanging="426"/>
      </w:pPr>
    </w:p>
    <w:p w14:paraId="2B18FF4B" w14:textId="51B2FC3C" w:rsidR="007321D0" w:rsidRDefault="007321D0" w:rsidP="007321D0">
      <w:pPr>
        <w:ind w:hanging="426"/>
      </w:pPr>
      <w:r>
        <w:t>Interpoliuojančios funkcijos išraiška:</w:t>
      </w:r>
    </w:p>
    <w:p w14:paraId="7D58B878" w14:textId="083D251B" w:rsidR="007321D0" w:rsidRPr="007321D0" w:rsidRDefault="007321D0" w:rsidP="007321D0">
      <w:pPr>
        <w:ind w:hanging="42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*x+a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+ 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11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12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13</m:t>
              </m:r>
            </m:sup>
          </m:sSup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14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14</m:t>
              </m:r>
            </m:sup>
          </m:sSup>
        </m:oMath>
      </m:oMathPara>
    </w:p>
    <w:p w14:paraId="57BCA510" w14:textId="77777777" w:rsidR="007321D0" w:rsidRDefault="007321D0">
      <w:pPr>
        <w:ind w:firstLine="0"/>
        <w:jc w:val="left"/>
      </w:pPr>
    </w:p>
    <w:p w14:paraId="7BB6F12C" w14:textId="77777777" w:rsidR="007321D0" w:rsidRDefault="007321D0" w:rsidP="007321D0">
      <w:pPr>
        <w:pStyle w:val="Heading2"/>
      </w:pPr>
      <w:bookmarkStart w:id="3" w:name="_Toc153478128"/>
      <w:r>
        <w:t>Programos kodas</w:t>
      </w:r>
      <w:bookmarkEnd w:id="3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7321D0" w14:paraId="63D01C4A" w14:textId="77777777" w:rsidTr="007321D0">
        <w:tc>
          <w:tcPr>
            <w:tcW w:w="11624" w:type="dxa"/>
          </w:tcPr>
          <w:p w14:paraId="611123DF" w14:textId="77777777" w:rsidR="007321D0" w:rsidRDefault="007321D0" w:rsidP="007321D0">
            <w:pPr>
              <w:ind w:firstLine="0"/>
            </w:pPr>
            <w:r>
              <w:t>import numpy as np</w:t>
            </w:r>
          </w:p>
          <w:p w14:paraId="699A140D" w14:textId="77777777" w:rsidR="007321D0" w:rsidRDefault="007321D0" w:rsidP="007321D0">
            <w:pPr>
              <w:ind w:firstLine="0"/>
            </w:pPr>
            <w:r>
              <w:t>import matplotlib.pyplot as plt</w:t>
            </w:r>
          </w:p>
          <w:p w14:paraId="57002218" w14:textId="77777777" w:rsidR="007321D0" w:rsidRDefault="007321D0" w:rsidP="007321D0">
            <w:pPr>
              <w:ind w:firstLine="0"/>
            </w:pPr>
          </w:p>
          <w:p w14:paraId="3B28D7B9" w14:textId="77777777" w:rsidR="007321D0" w:rsidRDefault="007321D0" w:rsidP="007321D0">
            <w:pPr>
              <w:ind w:firstLine="0"/>
            </w:pPr>
            <w:r>
              <w:t>def LF(x):</w:t>
            </w:r>
          </w:p>
          <w:p w14:paraId="28E8A85A" w14:textId="77777777" w:rsidR="007321D0" w:rsidRDefault="007321D0" w:rsidP="007321D0">
            <w:pPr>
              <w:ind w:firstLine="0"/>
            </w:pPr>
            <w:r>
              <w:t xml:space="preserve">    return np.log(x) / (np.sin(2 * x) + 1.5) + x / 5</w:t>
            </w:r>
          </w:p>
          <w:p w14:paraId="008F5DDD" w14:textId="77777777" w:rsidR="007321D0" w:rsidRDefault="007321D0" w:rsidP="007321D0">
            <w:pPr>
              <w:ind w:firstLine="0"/>
            </w:pPr>
          </w:p>
          <w:p w14:paraId="1710A09C" w14:textId="77777777" w:rsidR="007321D0" w:rsidRDefault="007321D0" w:rsidP="007321D0">
            <w:pPr>
              <w:ind w:firstLine="0"/>
            </w:pPr>
            <w:r>
              <w:t>def base(x, n):</w:t>
            </w:r>
          </w:p>
          <w:p w14:paraId="73EE326C" w14:textId="77777777" w:rsidR="007321D0" w:rsidRDefault="007321D0" w:rsidP="007321D0">
            <w:pPr>
              <w:ind w:firstLine="0"/>
            </w:pPr>
            <w:r>
              <w:t xml:space="preserve">    return np.power(x, n)</w:t>
            </w:r>
          </w:p>
          <w:p w14:paraId="141155F5" w14:textId="77777777" w:rsidR="007321D0" w:rsidRDefault="007321D0" w:rsidP="007321D0">
            <w:pPr>
              <w:ind w:firstLine="0"/>
            </w:pPr>
          </w:p>
          <w:p w14:paraId="781B457B" w14:textId="77777777" w:rsidR="007321D0" w:rsidRDefault="007321D0" w:rsidP="007321D0">
            <w:pPr>
              <w:ind w:firstLine="0"/>
            </w:pPr>
          </w:p>
          <w:p w14:paraId="494589B4" w14:textId="77777777" w:rsidR="007321D0" w:rsidRDefault="007321D0" w:rsidP="007321D0">
            <w:pPr>
              <w:ind w:firstLine="0"/>
            </w:pPr>
            <w:r>
              <w:t>def chebyshevRange(count, start, end):</w:t>
            </w:r>
          </w:p>
          <w:p w14:paraId="0BC08859" w14:textId="77777777" w:rsidR="007321D0" w:rsidRDefault="007321D0" w:rsidP="007321D0">
            <w:pPr>
              <w:ind w:firstLine="0"/>
            </w:pPr>
            <w:r>
              <w:t xml:space="preserve">    xRange = []</w:t>
            </w:r>
          </w:p>
          <w:p w14:paraId="743B7C85" w14:textId="77777777" w:rsidR="007321D0" w:rsidRDefault="007321D0" w:rsidP="007321D0">
            <w:pPr>
              <w:ind w:firstLine="0"/>
            </w:pPr>
            <w:r>
              <w:t xml:space="preserve">    for i in range(1, count + 1):</w:t>
            </w:r>
          </w:p>
          <w:p w14:paraId="2924F161" w14:textId="77777777" w:rsidR="007321D0" w:rsidRDefault="007321D0" w:rsidP="007321D0">
            <w:pPr>
              <w:ind w:firstLine="0"/>
            </w:pPr>
            <w:r>
              <w:t xml:space="preserve">        temp = (start + end) / 2 + (end - start) / 2 * np.cos((2 * i - 1) * np.pi / (2 * count))</w:t>
            </w:r>
          </w:p>
          <w:p w14:paraId="094CE1D8" w14:textId="77777777" w:rsidR="007321D0" w:rsidRDefault="007321D0" w:rsidP="007321D0">
            <w:pPr>
              <w:ind w:firstLine="0"/>
            </w:pPr>
            <w:r>
              <w:t xml:space="preserve">        xRange.append(temp)</w:t>
            </w:r>
          </w:p>
          <w:p w14:paraId="6580D982" w14:textId="77777777" w:rsidR="007321D0" w:rsidRDefault="007321D0" w:rsidP="007321D0">
            <w:pPr>
              <w:ind w:firstLine="0"/>
            </w:pPr>
          </w:p>
          <w:p w14:paraId="1B25395B" w14:textId="77777777" w:rsidR="007321D0" w:rsidRDefault="007321D0" w:rsidP="007321D0">
            <w:pPr>
              <w:ind w:firstLine="0"/>
            </w:pPr>
            <w:r>
              <w:t xml:space="preserve">    return xRange</w:t>
            </w:r>
          </w:p>
          <w:p w14:paraId="7E160576" w14:textId="77777777" w:rsidR="007321D0" w:rsidRDefault="007321D0" w:rsidP="007321D0">
            <w:pPr>
              <w:ind w:firstLine="0"/>
            </w:pPr>
          </w:p>
          <w:p w14:paraId="2DDC82EB" w14:textId="77777777" w:rsidR="007321D0" w:rsidRDefault="007321D0" w:rsidP="007321D0">
            <w:pPr>
              <w:ind w:firstLine="0"/>
            </w:pPr>
            <w:r>
              <w:t>def InterpolationEvenlyXY():</w:t>
            </w:r>
          </w:p>
          <w:p w14:paraId="7F973F5E" w14:textId="77777777" w:rsidR="007321D0" w:rsidRDefault="007321D0" w:rsidP="007321D0">
            <w:pPr>
              <w:ind w:firstLine="0"/>
            </w:pPr>
            <w:r>
              <w:t xml:space="preserve">    #n = 12</w:t>
            </w:r>
          </w:p>
          <w:p w14:paraId="6866FCB8" w14:textId="77777777" w:rsidR="007321D0" w:rsidRDefault="007321D0" w:rsidP="007321D0">
            <w:pPr>
              <w:ind w:firstLine="0"/>
            </w:pPr>
            <w:r>
              <w:lastRenderedPageBreak/>
              <w:t xml:space="preserve">    n = 11 </w:t>
            </w:r>
          </w:p>
          <w:p w14:paraId="51FA1D8C" w14:textId="77777777" w:rsidR="007321D0" w:rsidRDefault="007321D0" w:rsidP="007321D0">
            <w:pPr>
              <w:ind w:firstLine="0"/>
            </w:pPr>
            <w:r>
              <w:t xml:space="preserve">    rangeStart = 2  </w:t>
            </w:r>
          </w:p>
          <w:p w14:paraId="034C639F" w14:textId="77777777" w:rsidR="007321D0" w:rsidRDefault="007321D0" w:rsidP="007321D0">
            <w:pPr>
              <w:ind w:firstLine="0"/>
            </w:pPr>
            <w:r>
              <w:t xml:space="preserve">    rangeEnd = 10</w:t>
            </w:r>
          </w:p>
          <w:p w14:paraId="2496837C" w14:textId="77777777" w:rsidR="007321D0" w:rsidRDefault="007321D0" w:rsidP="007321D0">
            <w:pPr>
              <w:ind w:firstLine="0"/>
            </w:pPr>
          </w:p>
          <w:p w14:paraId="3D3EF2C8" w14:textId="77777777" w:rsidR="007321D0" w:rsidRDefault="007321D0" w:rsidP="007321D0">
            <w:pPr>
              <w:ind w:firstLine="0"/>
            </w:pPr>
            <w:r>
              <w:t xml:space="preserve">    xRange = np.linspace(rangeStart, rangeEnd, n)</w:t>
            </w:r>
          </w:p>
          <w:p w14:paraId="32F4BF1E" w14:textId="77777777" w:rsidR="007321D0" w:rsidRDefault="007321D0" w:rsidP="007321D0">
            <w:pPr>
              <w:ind w:firstLine="0"/>
            </w:pPr>
            <w:r>
              <w:t xml:space="preserve">    yRange = [LF(x) for x in xRange]</w:t>
            </w:r>
          </w:p>
          <w:p w14:paraId="7254C148" w14:textId="77777777" w:rsidR="007321D0" w:rsidRDefault="007321D0" w:rsidP="007321D0">
            <w:pPr>
              <w:ind w:firstLine="0"/>
            </w:pPr>
          </w:p>
          <w:p w14:paraId="3887C9C3" w14:textId="77777777" w:rsidR="007321D0" w:rsidRDefault="007321D0" w:rsidP="007321D0">
            <w:pPr>
              <w:ind w:firstLine="0"/>
            </w:pPr>
            <w:r>
              <w:t xml:space="preserve">    xP = np.linspace(rangeStart, rangeEnd, 1000)</w:t>
            </w:r>
          </w:p>
          <w:p w14:paraId="4C54192D" w14:textId="77777777" w:rsidR="007321D0" w:rsidRDefault="007321D0" w:rsidP="007321D0">
            <w:pPr>
              <w:ind w:firstLine="0"/>
            </w:pPr>
            <w:r>
              <w:t xml:space="preserve">    yP = LF(xP)</w:t>
            </w:r>
          </w:p>
          <w:p w14:paraId="5156BD4C" w14:textId="77777777" w:rsidR="007321D0" w:rsidRDefault="007321D0" w:rsidP="007321D0">
            <w:pPr>
              <w:ind w:firstLine="0"/>
            </w:pPr>
          </w:p>
          <w:p w14:paraId="07A8E04F" w14:textId="77777777" w:rsidR="007321D0" w:rsidRDefault="007321D0" w:rsidP="007321D0">
            <w:pPr>
              <w:ind w:firstLine="0"/>
            </w:pPr>
            <w:r>
              <w:t xml:space="preserve">    # Sukuriama Vandermonde matricą</w:t>
            </w:r>
          </w:p>
          <w:p w14:paraId="74B1E60D" w14:textId="77777777" w:rsidR="007321D0" w:rsidRDefault="007321D0" w:rsidP="007321D0">
            <w:pPr>
              <w:ind w:firstLine="0"/>
            </w:pPr>
            <w:r>
              <w:t xml:space="preserve">    N = len(xRange)</w:t>
            </w:r>
          </w:p>
          <w:p w14:paraId="67D37921" w14:textId="77777777" w:rsidR="007321D0" w:rsidRDefault="007321D0" w:rsidP="007321D0">
            <w:pPr>
              <w:ind w:firstLine="0"/>
            </w:pPr>
            <w:r>
              <w:t xml:space="preserve">    A = np.zeros((N, N), dtype=float)</w:t>
            </w:r>
          </w:p>
          <w:p w14:paraId="36DAE34C" w14:textId="77777777" w:rsidR="007321D0" w:rsidRDefault="007321D0" w:rsidP="007321D0">
            <w:pPr>
              <w:ind w:firstLine="0"/>
            </w:pPr>
            <w:r>
              <w:t xml:space="preserve">    for i in range(N):</w:t>
            </w:r>
          </w:p>
          <w:p w14:paraId="064E9B34" w14:textId="77777777" w:rsidR="007321D0" w:rsidRDefault="007321D0" w:rsidP="007321D0">
            <w:pPr>
              <w:ind w:firstLine="0"/>
            </w:pPr>
            <w:r>
              <w:t xml:space="preserve">        A[:, i] = base(xRange, i)</w:t>
            </w:r>
          </w:p>
          <w:p w14:paraId="10A4BD09" w14:textId="77777777" w:rsidR="007321D0" w:rsidRDefault="007321D0" w:rsidP="007321D0">
            <w:pPr>
              <w:ind w:firstLine="0"/>
            </w:pPr>
          </w:p>
          <w:p w14:paraId="1AF4BD04" w14:textId="77777777" w:rsidR="007321D0" w:rsidRDefault="007321D0" w:rsidP="007321D0">
            <w:pPr>
              <w:ind w:firstLine="0"/>
            </w:pPr>
            <w:r>
              <w:t xml:space="preserve">    # Gaunami koeficientai</w:t>
            </w:r>
          </w:p>
          <w:p w14:paraId="3A040584" w14:textId="77777777" w:rsidR="007321D0" w:rsidRDefault="007321D0" w:rsidP="007321D0">
            <w:pPr>
              <w:ind w:firstLine="0"/>
            </w:pPr>
            <w:r>
              <w:t xml:space="preserve">    coeff = np.linalg.solve(A, yRange)</w:t>
            </w:r>
          </w:p>
          <w:p w14:paraId="4754623C" w14:textId="77777777" w:rsidR="007321D0" w:rsidRDefault="007321D0" w:rsidP="007321D0">
            <w:pPr>
              <w:ind w:firstLine="0"/>
            </w:pPr>
            <w:r>
              <w:t xml:space="preserve">    print("Koeficientai:", coeff)  # Spausdinami koeficientus konsoleje</w:t>
            </w:r>
          </w:p>
          <w:p w14:paraId="0B496401" w14:textId="77777777" w:rsidR="007321D0" w:rsidRDefault="007321D0" w:rsidP="007321D0">
            <w:pPr>
              <w:ind w:firstLine="0"/>
            </w:pPr>
          </w:p>
          <w:p w14:paraId="198E236D" w14:textId="77777777" w:rsidR="007321D0" w:rsidRDefault="007321D0" w:rsidP="007321D0">
            <w:pPr>
              <w:ind w:firstLine="0"/>
            </w:pPr>
            <w:r>
              <w:t xml:space="preserve">    # Įvertiname     interpoliuojantį daugianarį</w:t>
            </w:r>
          </w:p>
          <w:p w14:paraId="7CF1D4C0" w14:textId="77777777" w:rsidR="007321D0" w:rsidRDefault="007321D0" w:rsidP="007321D0">
            <w:pPr>
              <w:ind w:firstLine="0"/>
            </w:pPr>
            <w:r>
              <w:t xml:space="preserve">    xxx = np.linspace(xRange[0], xRange[-1], 1000)</w:t>
            </w:r>
          </w:p>
          <w:p w14:paraId="647BC6E1" w14:textId="77777777" w:rsidR="007321D0" w:rsidRDefault="007321D0" w:rsidP="007321D0">
            <w:pPr>
              <w:ind w:firstLine="0"/>
            </w:pPr>
            <w:r>
              <w:t xml:space="preserve">    yyy = np.zeros(xxx.size, dtype=float)</w:t>
            </w:r>
          </w:p>
          <w:p w14:paraId="7B898CC3" w14:textId="77777777" w:rsidR="007321D0" w:rsidRDefault="007321D0" w:rsidP="007321D0">
            <w:pPr>
              <w:ind w:firstLine="0"/>
            </w:pPr>
            <w:r>
              <w:t xml:space="preserve">    for i in range(N):</w:t>
            </w:r>
          </w:p>
          <w:p w14:paraId="66EA0BAD" w14:textId="77777777" w:rsidR="007321D0" w:rsidRDefault="007321D0" w:rsidP="007321D0">
            <w:pPr>
              <w:ind w:firstLine="0"/>
            </w:pPr>
            <w:r>
              <w:t xml:space="preserve">        yyy += base(xxx, i) * coeff[i]</w:t>
            </w:r>
          </w:p>
          <w:p w14:paraId="3BCEC8FC" w14:textId="77777777" w:rsidR="007321D0" w:rsidRDefault="007321D0" w:rsidP="007321D0">
            <w:pPr>
              <w:ind w:firstLine="0"/>
            </w:pPr>
          </w:p>
          <w:p w14:paraId="07013CEC" w14:textId="77777777" w:rsidR="007321D0" w:rsidRDefault="007321D0" w:rsidP="007321D0">
            <w:pPr>
              <w:ind w:firstLine="0"/>
            </w:pPr>
            <w:r>
              <w:t xml:space="preserve">    # Skaičiuoja netiktis</w:t>
            </w:r>
          </w:p>
          <w:p w14:paraId="558AE740" w14:textId="77777777" w:rsidR="007321D0" w:rsidRDefault="007321D0" w:rsidP="007321D0">
            <w:pPr>
              <w:ind w:firstLine="0"/>
            </w:pPr>
            <w:r>
              <w:t xml:space="preserve">    loss = np.abs(yyy - LF(xxx))</w:t>
            </w:r>
          </w:p>
          <w:p w14:paraId="4CD660F5" w14:textId="77777777" w:rsidR="007321D0" w:rsidRDefault="007321D0" w:rsidP="007321D0">
            <w:pPr>
              <w:ind w:firstLine="0"/>
            </w:pPr>
          </w:p>
          <w:p w14:paraId="5752879F" w14:textId="77777777" w:rsidR="007321D0" w:rsidRDefault="007321D0" w:rsidP="007321D0">
            <w:pPr>
              <w:ind w:firstLine="0"/>
            </w:pPr>
            <w:r>
              <w:t xml:space="preserve">    plt.figure(figsize=(10, 6))</w:t>
            </w:r>
          </w:p>
          <w:p w14:paraId="1429B8D4" w14:textId="77777777" w:rsidR="007321D0" w:rsidRDefault="007321D0" w:rsidP="007321D0">
            <w:pPr>
              <w:ind w:firstLine="0"/>
            </w:pPr>
          </w:p>
          <w:p w14:paraId="1FA45D3B" w14:textId="77777777" w:rsidR="007321D0" w:rsidRDefault="007321D0" w:rsidP="007321D0">
            <w:pPr>
              <w:ind w:firstLine="0"/>
            </w:pPr>
            <w:r>
              <w:t xml:space="preserve">    plt.plot(xP, yP, 'g', label='Duota funkcija')</w:t>
            </w:r>
          </w:p>
          <w:p w14:paraId="7F996D75" w14:textId="77777777" w:rsidR="007321D0" w:rsidRDefault="007321D0" w:rsidP="007321D0">
            <w:pPr>
              <w:ind w:firstLine="0"/>
            </w:pPr>
            <w:r>
              <w:t xml:space="preserve">    plt.plot(xRange, yRange, 'bo', label='Interpolacijos taškai')</w:t>
            </w:r>
          </w:p>
          <w:p w14:paraId="3C091738" w14:textId="77777777" w:rsidR="007321D0" w:rsidRDefault="007321D0" w:rsidP="007321D0">
            <w:pPr>
              <w:ind w:firstLine="0"/>
            </w:pPr>
            <w:r>
              <w:t xml:space="preserve">    plt.plot(xxx, yyy, 'b-', label='Interpoliuota funkcija')</w:t>
            </w:r>
          </w:p>
          <w:p w14:paraId="43CC809B" w14:textId="77777777" w:rsidR="007321D0" w:rsidRDefault="007321D0" w:rsidP="007321D0">
            <w:pPr>
              <w:ind w:firstLine="0"/>
            </w:pPr>
            <w:r>
              <w:t xml:space="preserve">    plt.plot(xxx, loss, 'r--', label='Netiktis')</w:t>
            </w:r>
          </w:p>
          <w:p w14:paraId="176E9C2B" w14:textId="77777777" w:rsidR="007321D0" w:rsidRDefault="007321D0" w:rsidP="007321D0">
            <w:pPr>
              <w:ind w:firstLine="0"/>
            </w:pPr>
            <w:r>
              <w:t xml:space="preserve">    plt.legend()</w:t>
            </w:r>
          </w:p>
          <w:p w14:paraId="0969D9A4" w14:textId="77777777" w:rsidR="007321D0" w:rsidRDefault="007321D0" w:rsidP="007321D0">
            <w:pPr>
              <w:ind w:firstLine="0"/>
            </w:pPr>
            <w:r>
              <w:t xml:space="preserve">    plt.title('Interpoliacija su taškais, kurie yra tolgiai pasiskirste')</w:t>
            </w:r>
          </w:p>
          <w:p w14:paraId="3CCF2F03" w14:textId="77777777" w:rsidR="007321D0" w:rsidRDefault="007321D0" w:rsidP="007321D0">
            <w:pPr>
              <w:ind w:firstLine="0"/>
            </w:pPr>
            <w:r>
              <w:t xml:space="preserve">    plt.xlabel('x')</w:t>
            </w:r>
          </w:p>
          <w:p w14:paraId="734B5609" w14:textId="77777777" w:rsidR="007321D0" w:rsidRDefault="007321D0" w:rsidP="007321D0">
            <w:pPr>
              <w:ind w:firstLine="0"/>
            </w:pPr>
            <w:r>
              <w:t xml:space="preserve">    plt.ylabel('y')</w:t>
            </w:r>
          </w:p>
          <w:p w14:paraId="2C309035" w14:textId="77777777" w:rsidR="007321D0" w:rsidRDefault="007321D0" w:rsidP="007321D0">
            <w:pPr>
              <w:ind w:firstLine="0"/>
            </w:pPr>
            <w:r>
              <w:t xml:space="preserve">    plt.grid(True)</w:t>
            </w:r>
          </w:p>
          <w:p w14:paraId="5E18FB52" w14:textId="77777777" w:rsidR="007321D0" w:rsidRDefault="007321D0" w:rsidP="007321D0">
            <w:pPr>
              <w:ind w:firstLine="0"/>
            </w:pPr>
          </w:p>
          <w:p w14:paraId="7F6E7039" w14:textId="77777777" w:rsidR="007321D0" w:rsidRDefault="007321D0" w:rsidP="007321D0">
            <w:pPr>
              <w:ind w:firstLine="0"/>
            </w:pPr>
            <w:r>
              <w:t xml:space="preserve">    plt.show()</w:t>
            </w:r>
          </w:p>
          <w:p w14:paraId="4AD42913" w14:textId="77777777" w:rsidR="007321D0" w:rsidRDefault="007321D0" w:rsidP="007321D0">
            <w:pPr>
              <w:ind w:firstLine="0"/>
            </w:pPr>
          </w:p>
          <w:p w14:paraId="4838AD2C" w14:textId="77777777" w:rsidR="007321D0" w:rsidRDefault="007321D0" w:rsidP="007321D0">
            <w:pPr>
              <w:ind w:firstLine="0"/>
            </w:pPr>
            <w:r>
              <w:t>def ChebushevRangeInterpolation():</w:t>
            </w:r>
          </w:p>
          <w:p w14:paraId="415840B5" w14:textId="77777777" w:rsidR="007321D0" w:rsidRDefault="007321D0" w:rsidP="007321D0">
            <w:pPr>
              <w:ind w:firstLine="0"/>
            </w:pPr>
            <w:r>
              <w:t xml:space="preserve">    #pradiniai duomenys</w:t>
            </w:r>
          </w:p>
          <w:p w14:paraId="71B743C8" w14:textId="77777777" w:rsidR="007321D0" w:rsidRDefault="007321D0" w:rsidP="007321D0">
            <w:pPr>
              <w:ind w:firstLine="0"/>
            </w:pPr>
            <w:r>
              <w:t xml:space="preserve">    #15 </w:t>
            </w:r>
          </w:p>
          <w:p w14:paraId="1EB03C4E" w14:textId="77777777" w:rsidR="007321D0" w:rsidRDefault="007321D0" w:rsidP="007321D0">
            <w:pPr>
              <w:ind w:firstLine="0"/>
            </w:pPr>
            <w:r>
              <w:t xml:space="preserve">    n = 11</w:t>
            </w:r>
          </w:p>
          <w:p w14:paraId="6A063E7F" w14:textId="77777777" w:rsidR="007321D0" w:rsidRDefault="007321D0" w:rsidP="007321D0">
            <w:pPr>
              <w:ind w:firstLine="0"/>
            </w:pPr>
            <w:r>
              <w:t xml:space="preserve">    rangeStart = 2  </w:t>
            </w:r>
          </w:p>
          <w:p w14:paraId="0C9876E4" w14:textId="77777777" w:rsidR="007321D0" w:rsidRDefault="007321D0" w:rsidP="007321D0">
            <w:pPr>
              <w:ind w:firstLine="0"/>
            </w:pPr>
            <w:r>
              <w:t xml:space="preserve">    rangeEnd = 10</w:t>
            </w:r>
          </w:p>
          <w:p w14:paraId="5015B9C1" w14:textId="77777777" w:rsidR="007321D0" w:rsidRDefault="007321D0" w:rsidP="007321D0">
            <w:pPr>
              <w:ind w:firstLine="0"/>
            </w:pPr>
          </w:p>
          <w:p w14:paraId="6C841267" w14:textId="77777777" w:rsidR="007321D0" w:rsidRDefault="007321D0" w:rsidP="007321D0">
            <w:pPr>
              <w:ind w:firstLine="0"/>
            </w:pPr>
            <w:r>
              <w:t xml:space="preserve">  </w:t>
            </w:r>
          </w:p>
          <w:p w14:paraId="21C2EBD6" w14:textId="77777777" w:rsidR="007321D0" w:rsidRDefault="007321D0" w:rsidP="007321D0">
            <w:pPr>
              <w:ind w:firstLine="0"/>
            </w:pPr>
            <w:r>
              <w:t xml:space="preserve">    xRange = chebyshevRange(n, rangeStart, rangeEnd)</w:t>
            </w:r>
          </w:p>
          <w:p w14:paraId="4DDE324E" w14:textId="77777777" w:rsidR="007321D0" w:rsidRDefault="007321D0" w:rsidP="007321D0">
            <w:pPr>
              <w:ind w:firstLine="0"/>
            </w:pPr>
            <w:r>
              <w:t xml:space="preserve">    yRange = [LF(x) for x in xRange]</w:t>
            </w:r>
          </w:p>
          <w:p w14:paraId="603CB1B3" w14:textId="77777777" w:rsidR="007321D0" w:rsidRDefault="007321D0" w:rsidP="007321D0">
            <w:pPr>
              <w:ind w:firstLine="0"/>
            </w:pPr>
          </w:p>
          <w:p w14:paraId="137A184A" w14:textId="77777777" w:rsidR="007321D0" w:rsidRDefault="007321D0" w:rsidP="007321D0">
            <w:pPr>
              <w:ind w:firstLine="0"/>
            </w:pPr>
            <w:r>
              <w:t xml:space="preserve">    </w:t>
            </w:r>
          </w:p>
          <w:p w14:paraId="4E0296D0" w14:textId="77777777" w:rsidR="007321D0" w:rsidRDefault="007321D0" w:rsidP="007321D0">
            <w:pPr>
              <w:ind w:firstLine="0"/>
            </w:pPr>
            <w:r>
              <w:t xml:space="preserve">    xP = np.linspace(rangeStart, rangeEnd, 1000)</w:t>
            </w:r>
          </w:p>
          <w:p w14:paraId="546091C9" w14:textId="77777777" w:rsidR="007321D0" w:rsidRDefault="007321D0" w:rsidP="007321D0">
            <w:pPr>
              <w:ind w:firstLine="0"/>
            </w:pPr>
            <w:r>
              <w:t xml:space="preserve">    yP = LF(xP)</w:t>
            </w:r>
          </w:p>
          <w:p w14:paraId="17C5BF43" w14:textId="77777777" w:rsidR="007321D0" w:rsidRDefault="007321D0" w:rsidP="007321D0">
            <w:pPr>
              <w:ind w:firstLine="0"/>
            </w:pPr>
          </w:p>
          <w:p w14:paraId="18472EC1" w14:textId="77777777" w:rsidR="007321D0" w:rsidRDefault="007321D0" w:rsidP="007321D0">
            <w:pPr>
              <w:ind w:firstLine="0"/>
            </w:pPr>
            <w:r>
              <w:t xml:space="preserve">    # Vandermonde matrix</w:t>
            </w:r>
          </w:p>
          <w:p w14:paraId="7DD96B8A" w14:textId="77777777" w:rsidR="007321D0" w:rsidRDefault="007321D0" w:rsidP="007321D0">
            <w:pPr>
              <w:ind w:firstLine="0"/>
            </w:pPr>
            <w:r>
              <w:t xml:space="preserve">    N = len(xRange)</w:t>
            </w:r>
          </w:p>
          <w:p w14:paraId="18FF8DA3" w14:textId="77777777" w:rsidR="007321D0" w:rsidRDefault="007321D0" w:rsidP="007321D0">
            <w:pPr>
              <w:ind w:firstLine="0"/>
            </w:pPr>
            <w:r>
              <w:t xml:space="preserve">    A = np.zeros((N, N), dtype=float)</w:t>
            </w:r>
          </w:p>
          <w:p w14:paraId="1EE96D79" w14:textId="77777777" w:rsidR="007321D0" w:rsidRDefault="007321D0" w:rsidP="007321D0">
            <w:pPr>
              <w:ind w:firstLine="0"/>
            </w:pPr>
            <w:r>
              <w:t xml:space="preserve">    for i in range(N):</w:t>
            </w:r>
          </w:p>
          <w:p w14:paraId="7C198AD4" w14:textId="77777777" w:rsidR="007321D0" w:rsidRDefault="007321D0" w:rsidP="007321D0">
            <w:pPr>
              <w:ind w:firstLine="0"/>
            </w:pPr>
            <w:r>
              <w:t xml:space="preserve">        A[:, i] = base(xRange, i)</w:t>
            </w:r>
          </w:p>
          <w:p w14:paraId="7AEFD8FA" w14:textId="77777777" w:rsidR="007321D0" w:rsidRDefault="007321D0" w:rsidP="007321D0">
            <w:pPr>
              <w:ind w:firstLine="0"/>
            </w:pPr>
          </w:p>
          <w:p w14:paraId="5E63F9A9" w14:textId="77777777" w:rsidR="007321D0" w:rsidRDefault="007321D0" w:rsidP="007321D0">
            <w:pPr>
              <w:ind w:firstLine="0"/>
            </w:pPr>
            <w:r>
              <w:t xml:space="preserve">    # koeficientu sprendimas</w:t>
            </w:r>
          </w:p>
          <w:p w14:paraId="3C6DB890" w14:textId="77777777" w:rsidR="007321D0" w:rsidRDefault="007321D0" w:rsidP="007321D0">
            <w:pPr>
              <w:ind w:firstLine="0"/>
            </w:pPr>
            <w:r>
              <w:t xml:space="preserve">    coeff = np.linalg.solve(A, yRange)</w:t>
            </w:r>
          </w:p>
          <w:p w14:paraId="584E42EE" w14:textId="77777777" w:rsidR="007321D0" w:rsidRDefault="007321D0" w:rsidP="007321D0">
            <w:pPr>
              <w:ind w:firstLine="0"/>
            </w:pPr>
            <w:r>
              <w:t xml:space="preserve">    print("Koeficientai:", coeff)</w:t>
            </w:r>
          </w:p>
          <w:p w14:paraId="4D6A7D66" w14:textId="77777777" w:rsidR="007321D0" w:rsidRDefault="007321D0" w:rsidP="007321D0">
            <w:pPr>
              <w:ind w:firstLine="0"/>
            </w:pPr>
          </w:p>
          <w:p w14:paraId="0959A333" w14:textId="77777777" w:rsidR="007321D0" w:rsidRDefault="007321D0" w:rsidP="007321D0">
            <w:pPr>
              <w:ind w:firstLine="0"/>
            </w:pPr>
            <w:r>
              <w:t xml:space="preserve">    </w:t>
            </w:r>
          </w:p>
          <w:p w14:paraId="4ED699A4" w14:textId="77777777" w:rsidR="007321D0" w:rsidRDefault="007321D0" w:rsidP="007321D0">
            <w:pPr>
              <w:ind w:firstLine="0"/>
            </w:pPr>
            <w:r>
              <w:t xml:space="preserve">    xxx = np.linspace(xRange[0], xRange[-1], 1000)</w:t>
            </w:r>
          </w:p>
          <w:p w14:paraId="19D118AC" w14:textId="77777777" w:rsidR="007321D0" w:rsidRDefault="007321D0" w:rsidP="007321D0">
            <w:pPr>
              <w:ind w:firstLine="0"/>
            </w:pPr>
            <w:r>
              <w:t xml:space="preserve">    yyy = np.zeros(xxx.size, dtype=float)</w:t>
            </w:r>
          </w:p>
          <w:p w14:paraId="05AC4E23" w14:textId="77777777" w:rsidR="007321D0" w:rsidRDefault="007321D0" w:rsidP="007321D0">
            <w:pPr>
              <w:ind w:firstLine="0"/>
            </w:pPr>
            <w:r>
              <w:t xml:space="preserve">    for i in range(N):</w:t>
            </w:r>
          </w:p>
          <w:p w14:paraId="3E3E4B6A" w14:textId="77777777" w:rsidR="007321D0" w:rsidRDefault="007321D0" w:rsidP="007321D0">
            <w:pPr>
              <w:ind w:firstLine="0"/>
            </w:pPr>
            <w:r>
              <w:t xml:space="preserve">        yyy += base(xxx, i) * coeff[i]</w:t>
            </w:r>
          </w:p>
          <w:p w14:paraId="76DFEBE9" w14:textId="77777777" w:rsidR="007321D0" w:rsidRDefault="007321D0" w:rsidP="007321D0">
            <w:pPr>
              <w:ind w:firstLine="0"/>
            </w:pPr>
          </w:p>
          <w:p w14:paraId="076A31A6" w14:textId="77777777" w:rsidR="007321D0" w:rsidRDefault="007321D0" w:rsidP="007321D0">
            <w:pPr>
              <w:ind w:firstLine="0"/>
            </w:pPr>
            <w:r>
              <w:t xml:space="preserve">    # netiktis</w:t>
            </w:r>
          </w:p>
          <w:p w14:paraId="0FFF6548" w14:textId="77777777" w:rsidR="007321D0" w:rsidRDefault="007321D0" w:rsidP="007321D0">
            <w:pPr>
              <w:ind w:firstLine="0"/>
            </w:pPr>
            <w:r>
              <w:t xml:space="preserve">    loss = np.abs(yyy - LF(xxx))</w:t>
            </w:r>
          </w:p>
          <w:p w14:paraId="53DD2291" w14:textId="77777777" w:rsidR="007321D0" w:rsidRDefault="007321D0" w:rsidP="007321D0">
            <w:pPr>
              <w:ind w:firstLine="0"/>
            </w:pPr>
          </w:p>
          <w:p w14:paraId="65840358" w14:textId="77777777" w:rsidR="007321D0" w:rsidRDefault="007321D0" w:rsidP="007321D0">
            <w:pPr>
              <w:ind w:firstLine="0"/>
            </w:pPr>
            <w:r>
              <w:t xml:space="preserve">    plt.figure(figsize=(10, 6))</w:t>
            </w:r>
          </w:p>
          <w:p w14:paraId="14812BAD" w14:textId="77777777" w:rsidR="007321D0" w:rsidRDefault="007321D0" w:rsidP="007321D0">
            <w:pPr>
              <w:ind w:firstLine="0"/>
            </w:pPr>
          </w:p>
          <w:p w14:paraId="3A75441F" w14:textId="77777777" w:rsidR="007321D0" w:rsidRDefault="007321D0" w:rsidP="007321D0">
            <w:pPr>
              <w:ind w:firstLine="0"/>
            </w:pPr>
            <w:r>
              <w:t xml:space="preserve">    plt.plot(xP, yP, 'g', label='Duota funkcija')</w:t>
            </w:r>
          </w:p>
          <w:p w14:paraId="3FC31C8C" w14:textId="77777777" w:rsidR="007321D0" w:rsidRDefault="007321D0" w:rsidP="007321D0">
            <w:pPr>
              <w:ind w:firstLine="0"/>
            </w:pPr>
            <w:r>
              <w:t xml:space="preserve">    plt.plot(xRange, yRange, 'bo', label='Interpolacijos taškai')</w:t>
            </w:r>
          </w:p>
          <w:p w14:paraId="3B2B050B" w14:textId="77777777" w:rsidR="007321D0" w:rsidRDefault="007321D0" w:rsidP="007321D0">
            <w:pPr>
              <w:ind w:firstLine="0"/>
            </w:pPr>
            <w:r>
              <w:t xml:space="preserve">    plt.plot(xxx, yyy, 'b-', label='Interpoliuota funkcija')</w:t>
            </w:r>
          </w:p>
          <w:p w14:paraId="7C6D5D32" w14:textId="77777777" w:rsidR="007321D0" w:rsidRDefault="007321D0" w:rsidP="007321D0">
            <w:pPr>
              <w:ind w:firstLine="0"/>
            </w:pPr>
            <w:r>
              <w:t xml:space="preserve">    plt.plot(xxx, loss, 'r--', label='Netiktis')</w:t>
            </w:r>
          </w:p>
          <w:p w14:paraId="0A9D3E14" w14:textId="77777777" w:rsidR="007321D0" w:rsidRDefault="007321D0" w:rsidP="007321D0">
            <w:pPr>
              <w:ind w:firstLine="0"/>
            </w:pPr>
            <w:r>
              <w:t xml:space="preserve">    plt.legend()</w:t>
            </w:r>
          </w:p>
          <w:p w14:paraId="4D6342EE" w14:textId="77777777" w:rsidR="007321D0" w:rsidRDefault="007321D0" w:rsidP="007321D0">
            <w:pPr>
              <w:ind w:firstLine="0"/>
            </w:pPr>
            <w:r>
              <w:t xml:space="preserve">    plt.title('Interpoliacija su Čiobyševo mazgais')</w:t>
            </w:r>
          </w:p>
          <w:p w14:paraId="740B911B" w14:textId="77777777" w:rsidR="007321D0" w:rsidRDefault="007321D0" w:rsidP="007321D0">
            <w:pPr>
              <w:ind w:firstLine="0"/>
            </w:pPr>
            <w:r>
              <w:t xml:space="preserve">    plt.xlabel('x')</w:t>
            </w:r>
          </w:p>
          <w:p w14:paraId="7ACAA12E" w14:textId="77777777" w:rsidR="007321D0" w:rsidRDefault="007321D0" w:rsidP="007321D0">
            <w:pPr>
              <w:ind w:firstLine="0"/>
            </w:pPr>
            <w:r>
              <w:t xml:space="preserve">    plt.ylabel('y')</w:t>
            </w:r>
          </w:p>
          <w:p w14:paraId="4A9662F6" w14:textId="77777777" w:rsidR="007321D0" w:rsidRDefault="007321D0" w:rsidP="007321D0">
            <w:pPr>
              <w:ind w:firstLine="0"/>
            </w:pPr>
            <w:r>
              <w:t xml:space="preserve">    plt.grid(True)</w:t>
            </w:r>
          </w:p>
          <w:p w14:paraId="065F5DF3" w14:textId="77777777" w:rsidR="007321D0" w:rsidRDefault="007321D0" w:rsidP="007321D0">
            <w:pPr>
              <w:ind w:firstLine="0"/>
            </w:pPr>
          </w:p>
          <w:p w14:paraId="13A3D9F2" w14:textId="77777777" w:rsidR="007321D0" w:rsidRDefault="007321D0" w:rsidP="007321D0">
            <w:pPr>
              <w:ind w:firstLine="0"/>
            </w:pPr>
            <w:r>
              <w:t xml:space="preserve">    plt.show()</w:t>
            </w:r>
          </w:p>
          <w:p w14:paraId="0FECC1E7" w14:textId="77777777" w:rsidR="007321D0" w:rsidRDefault="007321D0" w:rsidP="007321D0">
            <w:pPr>
              <w:ind w:firstLine="0"/>
            </w:pPr>
          </w:p>
          <w:p w14:paraId="08D77C1C" w14:textId="77777777" w:rsidR="007321D0" w:rsidRDefault="007321D0" w:rsidP="007321D0">
            <w:pPr>
              <w:ind w:firstLine="0"/>
            </w:pPr>
            <w:r>
              <w:t># Funckijų vykdymas</w:t>
            </w:r>
          </w:p>
          <w:p w14:paraId="4DC0F2B2" w14:textId="77777777" w:rsidR="007321D0" w:rsidRDefault="007321D0" w:rsidP="007321D0">
            <w:pPr>
              <w:ind w:firstLine="0"/>
            </w:pPr>
          </w:p>
          <w:p w14:paraId="7E2B7D2A" w14:textId="77777777" w:rsidR="007321D0" w:rsidRDefault="007321D0" w:rsidP="007321D0">
            <w:pPr>
              <w:ind w:firstLine="0"/>
            </w:pPr>
            <w:r>
              <w:t>InterpolationEvenlyXY()</w:t>
            </w:r>
          </w:p>
          <w:p w14:paraId="45A8479D" w14:textId="656DA0AD" w:rsidR="007321D0" w:rsidRDefault="007321D0" w:rsidP="007321D0">
            <w:pPr>
              <w:ind w:firstLine="0"/>
            </w:pPr>
            <w:r>
              <w:t>ChebushevRangeInterpolation()</w:t>
            </w:r>
          </w:p>
        </w:tc>
      </w:tr>
    </w:tbl>
    <w:p w14:paraId="26A8D1DD" w14:textId="60677316" w:rsidR="007321D0" w:rsidRDefault="007321D0" w:rsidP="007321D0">
      <w:r>
        <w:lastRenderedPageBreak/>
        <w:br w:type="page"/>
      </w:r>
    </w:p>
    <w:p w14:paraId="347187B8" w14:textId="1140939A" w:rsidR="007321D0" w:rsidRDefault="007321D0" w:rsidP="007321D0">
      <w:pPr>
        <w:pStyle w:val="Heading1"/>
      </w:pPr>
      <w:bookmarkStart w:id="4" w:name="_Toc153478129"/>
      <w:r>
        <w:lastRenderedPageBreak/>
        <w:t>Antra užduotis. Interpoliavimas splainu per duotus taškus</w:t>
      </w:r>
      <w:bookmarkEnd w:id="4"/>
    </w:p>
    <w:p w14:paraId="2BD92725" w14:textId="7A9584EE" w:rsidR="007321D0" w:rsidRDefault="007321D0" w:rsidP="007321D0">
      <w:pPr>
        <w:ind w:hanging="284"/>
      </w:pPr>
      <w:r w:rsidRPr="007321D0">
        <w:rPr>
          <w:noProof/>
        </w:rPr>
        <w:drawing>
          <wp:inline distT="0" distB="0" distL="0" distR="0" wp14:anchorId="55198A95" wp14:editId="164016CD">
            <wp:extent cx="6299835" cy="741680"/>
            <wp:effectExtent l="0" t="0" r="5715" b="1270"/>
            <wp:docPr id="37246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65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9DC3" w14:textId="549C0F79" w:rsidR="007321D0" w:rsidRDefault="007321D0" w:rsidP="007321D0">
      <w:pPr>
        <w:ind w:hanging="284"/>
      </w:pPr>
      <w:r w:rsidRPr="007321D0">
        <w:rPr>
          <w:noProof/>
        </w:rPr>
        <w:drawing>
          <wp:inline distT="0" distB="0" distL="0" distR="0" wp14:anchorId="020A7FCF" wp14:editId="40FE484E">
            <wp:extent cx="6299835" cy="234950"/>
            <wp:effectExtent l="0" t="0" r="5715" b="0"/>
            <wp:docPr id="35576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3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2B7B" w14:textId="3E8B5589" w:rsidR="007321D0" w:rsidRDefault="007321D0" w:rsidP="007321D0">
      <w:pPr>
        <w:ind w:hanging="284"/>
      </w:pPr>
      <w:r w:rsidRPr="007321D0">
        <w:rPr>
          <w:noProof/>
        </w:rPr>
        <w:drawing>
          <wp:inline distT="0" distB="0" distL="0" distR="0" wp14:anchorId="025D3487" wp14:editId="7B18C2FB">
            <wp:extent cx="6299835" cy="4880610"/>
            <wp:effectExtent l="0" t="0" r="5715" b="0"/>
            <wp:docPr id="300064755" name="Picture 1" descr="A graph with red dot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64755" name="Picture 1" descr="A graph with red dots and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5AC5" w14:textId="165A31B6" w:rsidR="007321D0" w:rsidRDefault="00D91097" w:rsidP="007321D0">
      <w:pPr>
        <w:ind w:hanging="284"/>
      </w:pPr>
      <w:r>
        <w:t xml:space="preserve">Gautas grafikas su panaudotais duomenimis: </w:t>
      </w:r>
    </w:p>
    <w:p w14:paraId="79D367F6" w14:textId="77777777" w:rsidR="00D91097" w:rsidRDefault="00D91097" w:rsidP="00D91097">
      <w:pPr>
        <w:pStyle w:val="ListParagraph"/>
        <w:numPr>
          <w:ilvl w:val="0"/>
          <w:numId w:val="50"/>
        </w:numPr>
      </w:pPr>
      <w:r>
        <w:t xml:space="preserve">Metai: [1998, 1999, 2000, 2001, 2002, 2003, 2004, 2005, 2006, 2007, 2008, 2009, 2010, 2011, 2012, 2013, 2014, 2015, 2016, 2017, 2018] </w:t>
      </w:r>
    </w:p>
    <w:p w14:paraId="4AF91ED9" w14:textId="53F04BC0" w:rsidR="00D91097" w:rsidRDefault="00D91097" w:rsidP="00D91097">
      <w:pPr>
        <w:pStyle w:val="ListParagraph"/>
        <w:numPr>
          <w:ilvl w:val="0"/>
          <w:numId w:val="50"/>
        </w:numPr>
      </w:pPr>
      <w:r>
        <w:t>Šiltnamio dujų emisijos duomenys (kiekvienų metų): [80295, 78470, 78694, 83002, 84500, 89432, 90323, 90357, 88153, 85204, 84954, 77767, 83551, 81739, 78293, 78909, 75143, 76430, 76781, 78699, 75582]</w:t>
      </w:r>
    </w:p>
    <w:p w14:paraId="6AA9BB3E" w14:textId="32BD73B5" w:rsidR="00D91097" w:rsidRDefault="00D91097" w:rsidP="00D91097">
      <w:pPr>
        <w:ind w:left="76" w:firstLine="0"/>
      </w:pPr>
      <w:r>
        <w:t>Grafiko patikrinimas su interneto šaltiniu:</w:t>
      </w:r>
    </w:p>
    <w:p w14:paraId="4875905B" w14:textId="77777777" w:rsidR="00D91097" w:rsidRDefault="00D91097" w:rsidP="00D91097">
      <w:pPr>
        <w:keepNext/>
        <w:ind w:left="76" w:hanging="643"/>
      </w:pPr>
      <w:r w:rsidRPr="00D91097">
        <w:rPr>
          <w:noProof/>
        </w:rPr>
        <w:lastRenderedPageBreak/>
        <w:drawing>
          <wp:inline distT="0" distB="0" distL="0" distR="0" wp14:anchorId="6C3F683B" wp14:editId="5F46B324">
            <wp:extent cx="6299835" cy="3640455"/>
            <wp:effectExtent l="0" t="0" r="5715" b="0"/>
            <wp:docPr id="1304863413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3413" name="Picture 1" descr="A graph showing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1375" w14:textId="2A6105F9" w:rsidR="00D91097" w:rsidRDefault="00D91097" w:rsidP="00D91097">
      <w:pPr>
        <w:pStyle w:val="Caption"/>
      </w:pPr>
      <w:fldSimple w:instr=" SEQ pav. \* ARABIC ">
        <w:r w:rsidR="00EC5F84">
          <w:rPr>
            <w:noProof/>
          </w:rPr>
          <w:t>2</w:t>
        </w:r>
      </w:fldSimple>
      <w:r>
        <w:t xml:space="preserve"> pav. </w:t>
      </w:r>
      <w:r>
        <w:fldChar w:fldCharType="begin"/>
      </w:r>
      <w:r>
        <w:instrText>HYPERLINK "</w:instrText>
      </w:r>
      <w:r w:rsidRPr="003C29BD">
        <w:instrText>https://data.worldbank.org/indicator/EN.ATM.GHGT.KT.CE?end=2018&amp;start=1998</w:instrText>
      </w:r>
      <w:r>
        <w:instrText>"</w:instrText>
      </w:r>
      <w:r>
        <w:fldChar w:fldCharType="separate"/>
      </w:r>
      <w:r w:rsidRPr="003F703F">
        <w:rPr>
          <w:rStyle w:val="Hyperlink"/>
        </w:rPr>
        <w:t>https://data.worldbank.org/indicator/EN.ATM.GHGT.KT.CE?end=2018&amp;start=1998</w:t>
      </w:r>
      <w:r>
        <w:fldChar w:fldCharType="end"/>
      </w:r>
    </w:p>
    <w:p w14:paraId="7DFE68BC" w14:textId="37660AFF" w:rsidR="00D91097" w:rsidRDefault="00D91097" w:rsidP="00D91097">
      <w:pPr>
        <w:pStyle w:val="Heading2"/>
      </w:pPr>
      <w:bookmarkStart w:id="5" w:name="_Toc153478130"/>
      <w:r>
        <w:t>Programos kodas</w:t>
      </w:r>
      <w:bookmarkEnd w:id="5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D91097" w14:paraId="2803F41E" w14:textId="77777777" w:rsidTr="00D91097">
        <w:tc>
          <w:tcPr>
            <w:tcW w:w="11624" w:type="dxa"/>
          </w:tcPr>
          <w:p w14:paraId="3F0419E9" w14:textId="77777777" w:rsidR="00D91097" w:rsidRDefault="00D91097" w:rsidP="00D91097">
            <w:pPr>
              <w:ind w:firstLine="0"/>
            </w:pPr>
            <w:r>
              <w:t>import numpy as np</w:t>
            </w:r>
          </w:p>
          <w:p w14:paraId="1B62D4FE" w14:textId="77777777" w:rsidR="00D91097" w:rsidRDefault="00D91097" w:rsidP="00D91097">
            <w:pPr>
              <w:ind w:firstLine="0"/>
            </w:pPr>
            <w:r>
              <w:t>import matplotlib.pyplot as plt</w:t>
            </w:r>
          </w:p>
          <w:p w14:paraId="3991C37B" w14:textId="77777777" w:rsidR="00D91097" w:rsidRDefault="00D91097" w:rsidP="00D91097">
            <w:pPr>
              <w:ind w:firstLine="0"/>
            </w:pPr>
          </w:p>
          <w:p w14:paraId="280509CC" w14:textId="77777777" w:rsidR="00D91097" w:rsidRDefault="00D91097" w:rsidP="00D91097">
            <w:pPr>
              <w:ind w:firstLine="0"/>
            </w:pPr>
          </w:p>
          <w:p w14:paraId="64558EDB" w14:textId="77777777" w:rsidR="00D91097" w:rsidRDefault="00D91097" w:rsidP="00D91097">
            <w:pPr>
              <w:ind w:firstLine="0"/>
            </w:pPr>
            <w:r>
              <w:t>def spline(x_array, y_array):</w:t>
            </w:r>
          </w:p>
          <w:p w14:paraId="415646CB" w14:textId="77777777" w:rsidR="00D91097" w:rsidRDefault="00D91097" w:rsidP="00D91097">
            <w:pPr>
              <w:ind w:firstLine="0"/>
            </w:pPr>
            <w:r>
              <w:t xml:space="preserve">    print("Metai")</w:t>
            </w:r>
          </w:p>
          <w:p w14:paraId="25E6AE6B" w14:textId="77777777" w:rsidR="00D91097" w:rsidRDefault="00D91097" w:rsidP="00D91097">
            <w:pPr>
              <w:ind w:firstLine="0"/>
            </w:pPr>
            <w:r>
              <w:t xml:space="preserve">    print(x_array)</w:t>
            </w:r>
          </w:p>
          <w:p w14:paraId="1DBDFC17" w14:textId="77777777" w:rsidR="00D91097" w:rsidRDefault="00D91097" w:rsidP="00D91097">
            <w:pPr>
              <w:ind w:firstLine="0"/>
            </w:pPr>
            <w:r>
              <w:t xml:space="preserve">    print("Ismestos dujos, kt")</w:t>
            </w:r>
          </w:p>
          <w:p w14:paraId="1C7CC132" w14:textId="77777777" w:rsidR="00D91097" w:rsidRDefault="00D91097" w:rsidP="00D91097">
            <w:pPr>
              <w:ind w:firstLine="0"/>
            </w:pPr>
            <w:r>
              <w:t xml:space="preserve">    print(y_array)</w:t>
            </w:r>
          </w:p>
          <w:p w14:paraId="790C4F89" w14:textId="77777777" w:rsidR="00D91097" w:rsidRDefault="00D91097" w:rsidP="00D91097">
            <w:pPr>
              <w:ind w:firstLine="0"/>
            </w:pPr>
            <w:r>
              <w:t xml:space="preserve">    dy_array = akima(x_array, y_array)</w:t>
            </w:r>
          </w:p>
          <w:p w14:paraId="685439B2" w14:textId="77777777" w:rsidR="00D91097" w:rsidRDefault="00D91097" w:rsidP="00D91097">
            <w:pPr>
              <w:ind w:firstLine="0"/>
            </w:pPr>
          </w:p>
          <w:p w14:paraId="0236567B" w14:textId="77777777" w:rsidR="00D91097" w:rsidRDefault="00D91097" w:rsidP="00D91097">
            <w:pPr>
              <w:ind w:firstLine="0"/>
            </w:pPr>
            <w:r>
              <w:t xml:space="preserve">    # Patikrinimas ar isvestines yra tikslios</w:t>
            </w:r>
          </w:p>
          <w:p w14:paraId="79A066FA" w14:textId="77777777" w:rsidR="00D91097" w:rsidRDefault="00D91097" w:rsidP="00D91097">
            <w:pPr>
              <w:ind w:firstLine="0"/>
            </w:pPr>
            <w:r>
              <w:t xml:space="preserve">    dy = np.gradient(y_array, x_array)</w:t>
            </w:r>
          </w:p>
          <w:p w14:paraId="199B6ACD" w14:textId="77777777" w:rsidR="00D91097" w:rsidRDefault="00D91097" w:rsidP="00D91097">
            <w:pPr>
              <w:ind w:firstLine="0"/>
            </w:pPr>
            <w:r>
              <w:t xml:space="preserve">    for i in range(len(x_array)):</w:t>
            </w:r>
          </w:p>
          <w:p w14:paraId="7A5D0D1E" w14:textId="77777777" w:rsidR="00D91097" w:rsidRDefault="00D91097" w:rsidP="00D91097">
            <w:pPr>
              <w:ind w:firstLine="0"/>
            </w:pPr>
            <w:r>
              <w:t xml:space="preserve">        print(f"x = {x_array[i]}: derivative = {dy[i]}, Akima derivative = {dy_array[i]}")</w:t>
            </w:r>
          </w:p>
          <w:p w14:paraId="5ECD1F26" w14:textId="77777777" w:rsidR="00D91097" w:rsidRDefault="00D91097" w:rsidP="00D91097">
            <w:pPr>
              <w:ind w:firstLine="0"/>
            </w:pPr>
          </w:p>
          <w:p w14:paraId="7E30DA54" w14:textId="77777777" w:rsidR="00D91097" w:rsidRDefault="00D91097" w:rsidP="00D91097">
            <w:pPr>
              <w:ind w:firstLine="0"/>
            </w:pPr>
            <w:r>
              <w:t xml:space="preserve">    plt.scatter(x_array, y_array, color="red")</w:t>
            </w:r>
          </w:p>
          <w:p w14:paraId="3334CD71" w14:textId="77777777" w:rsidR="00D91097" w:rsidRDefault="00D91097" w:rsidP="00D91097">
            <w:pPr>
              <w:ind w:firstLine="0"/>
            </w:pPr>
            <w:r>
              <w:t xml:space="preserve">    count = len(x_array)</w:t>
            </w:r>
          </w:p>
          <w:p w14:paraId="0BBA2485" w14:textId="77777777" w:rsidR="00D91097" w:rsidRDefault="00D91097" w:rsidP="00D91097">
            <w:pPr>
              <w:ind w:firstLine="0"/>
            </w:pPr>
            <w:r>
              <w:t xml:space="preserve">    print("Mazgu skaicius N")</w:t>
            </w:r>
          </w:p>
          <w:p w14:paraId="7F17CC31" w14:textId="77777777" w:rsidR="00D91097" w:rsidRDefault="00D91097" w:rsidP="00D91097">
            <w:pPr>
              <w:ind w:firstLine="0"/>
            </w:pPr>
            <w:r>
              <w:t xml:space="preserve">    print(count)</w:t>
            </w:r>
          </w:p>
          <w:p w14:paraId="4F0177C0" w14:textId="77777777" w:rsidR="00D91097" w:rsidRDefault="00D91097" w:rsidP="00D91097">
            <w:pPr>
              <w:ind w:firstLine="0"/>
            </w:pPr>
            <w:r>
              <w:t xml:space="preserve">    for i in range(count - 1):</w:t>
            </w:r>
          </w:p>
          <w:p w14:paraId="065BD5A6" w14:textId="77777777" w:rsidR="00D91097" w:rsidRDefault="00D91097" w:rsidP="00D91097">
            <w:pPr>
              <w:ind w:firstLine="0"/>
            </w:pPr>
            <w:r>
              <w:t xml:space="preserve">        nnn = 100</w:t>
            </w:r>
          </w:p>
          <w:p w14:paraId="0C1FED11" w14:textId="77777777" w:rsidR="00D91097" w:rsidRDefault="00D91097" w:rsidP="00D91097">
            <w:pPr>
              <w:ind w:firstLine="0"/>
            </w:pPr>
            <w:r>
              <w:t xml:space="preserve">        xxx = np.linspace(x_array[i], x_array[i + 1], nnn)</w:t>
            </w:r>
          </w:p>
          <w:p w14:paraId="3FD65BA6" w14:textId="77777777" w:rsidR="00D91097" w:rsidRDefault="00D91097" w:rsidP="00D91097">
            <w:pPr>
              <w:ind w:firstLine="0"/>
            </w:pPr>
            <w:r>
              <w:t xml:space="preserve">        fff = 0</w:t>
            </w:r>
          </w:p>
          <w:p w14:paraId="1D86CB2B" w14:textId="77777777" w:rsidR="00D91097" w:rsidRDefault="00D91097" w:rsidP="00D91097">
            <w:pPr>
              <w:ind w:firstLine="0"/>
            </w:pPr>
            <w:r>
              <w:t xml:space="preserve">        for j in range(2):</w:t>
            </w:r>
          </w:p>
          <w:p w14:paraId="572CFE9F" w14:textId="77777777" w:rsidR="00D91097" w:rsidRDefault="00D91097" w:rsidP="00D91097">
            <w:pPr>
              <w:ind w:firstLine="0"/>
            </w:pPr>
            <w:r>
              <w:t xml:space="preserve">            U, V = hermite(np.array([x_array[i], x_array[i + 1]]), j, xxx)</w:t>
            </w:r>
          </w:p>
          <w:p w14:paraId="7430F6F8" w14:textId="77777777" w:rsidR="00D91097" w:rsidRDefault="00D91097" w:rsidP="00D91097">
            <w:pPr>
              <w:ind w:firstLine="0"/>
            </w:pPr>
            <w:r>
              <w:t xml:space="preserve">            fff = fff + U * y_array[i + j] + V * dy_array[i + j]</w:t>
            </w:r>
          </w:p>
          <w:p w14:paraId="157F86CD" w14:textId="77777777" w:rsidR="00D91097" w:rsidRDefault="00D91097" w:rsidP="00D91097">
            <w:pPr>
              <w:ind w:firstLine="0"/>
            </w:pPr>
            <w:r>
              <w:t xml:space="preserve">        plt.plot(xxx, fff, color="black")</w:t>
            </w:r>
          </w:p>
          <w:p w14:paraId="58631FF1" w14:textId="77777777" w:rsidR="00D91097" w:rsidRDefault="00D91097" w:rsidP="00D91097">
            <w:pPr>
              <w:ind w:firstLine="0"/>
            </w:pPr>
            <w:r>
              <w:t xml:space="preserve">    plt.title("1998-2018 metu Austrijos siltnamio duju emisija")</w:t>
            </w:r>
          </w:p>
          <w:p w14:paraId="6DCD469A" w14:textId="77777777" w:rsidR="00D91097" w:rsidRDefault="00D91097" w:rsidP="00D91097">
            <w:pPr>
              <w:ind w:firstLine="0"/>
            </w:pPr>
            <w:r>
              <w:t xml:space="preserve">    plt.xlabel("Metai")</w:t>
            </w:r>
          </w:p>
          <w:p w14:paraId="771A6AEB" w14:textId="77777777" w:rsidR="00D91097" w:rsidRDefault="00D91097" w:rsidP="00D91097">
            <w:pPr>
              <w:ind w:firstLine="0"/>
            </w:pPr>
            <w:r>
              <w:t xml:space="preserve">    plt.ylabel("Emisija, kt")</w:t>
            </w:r>
          </w:p>
          <w:p w14:paraId="4B84A5A4" w14:textId="77777777" w:rsidR="00D91097" w:rsidRDefault="00D91097" w:rsidP="00D91097">
            <w:pPr>
              <w:ind w:firstLine="0"/>
            </w:pPr>
            <w:r>
              <w:t xml:space="preserve">    plt.grid()</w:t>
            </w:r>
          </w:p>
          <w:p w14:paraId="3AD3708D" w14:textId="77777777" w:rsidR="00D91097" w:rsidRDefault="00D91097" w:rsidP="00D91097">
            <w:pPr>
              <w:ind w:firstLine="0"/>
            </w:pPr>
            <w:r>
              <w:lastRenderedPageBreak/>
              <w:t xml:space="preserve">    plt.show()</w:t>
            </w:r>
          </w:p>
          <w:p w14:paraId="5C91A13F" w14:textId="77777777" w:rsidR="00D91097" w:rsidRDefault="00D91097" w:rsidP="00D91097">
            <w:pPr>
              <w:ind w:firstLine="0"/>
            </w:pPr>
          </w:p>
          <w:p w14:paraId="59E3C76D" w14:textId="77777777" w:rsidR="00D91097" w:rsidRDefault="00D91097" w:rsidP="00D91097">
            <w:pPr>
              <w:ind w:firstLine="0"/>
            </w:pPr>
          </w:p>
          <w:p w14:paraId="12667CC3" w14:textId="77777777" w:rsidR="00D91097" w:rsidRDefault="00D91097" w:rsidP="00D91097">
            <w:pPr>
              <w:ind w:firstLine="0"/>
            </w:pPr>
            <w:r>
              <w:t># skaiciuoja lagranzo daugianario isvestine pagal x</w:t>
            </w:r>
          </w:p>
          <w:p w14:paraId="00CD085B" w14:textId="77777777" w:rsidR="00D91097" w:rsidRDefault="00D91097" w:rsidP="00D91097">
            <w:pPr>
              <w:ind w:firstLine="0"/>
            </w:pPr>
            <w:r>
              <w:t>def d_lagrange(x_array, j, x):</w:t>
            </w:r>
          </w:p>
          <w:p w14:paraId="54C6316C" w14:textId="77777777" w:rsidR="00D91097" w:rsidRDefault="00D91097" w:rsidP="00D91097">
            <w:pPr>
              <w:ind w:firstLine="0"/>
            </w:pPr>
            <w:r>
              <w:t xml:space="preserve">    count = len(x_array)</w:t>
            </w:r>
          </w:p>
          <w:p w14:paraId="5262D613" w14:textId="77777777" w:rsidR="00D91097" w:rsidRDefault="00D91097" w:rsidP="00D91097">
            <w:pPr>
              <w:ind w:firstLine="0"/>
            </w:pPr>
            <w:r>
              <w:t xml:space="preserve">    dl = np.zeros(x.shape, dtype=np.double)  # dl israiskos skaitiklis</w:t>
            </w:r>
          </w:p>
          <w:p w14:paraId="34BB740A" w14:textId="77777777" w:rsidR="00D91097" w:rsidRDefault="00D91097" w:rsidP="00D91097">
            <w:pPr>
              <w:ind w:firstLine="0"/>
            </w:pPr>
            <w:r>
              <w:t xml:space="preserve">    for i in range(0, count):  # ciklas per atmetamus narius</w:t>
            </w:r>
          </w:p>
          <w:p w14:paraId="165F7502" w14:textId="77777777" w:rsidR="00D91097" w:rsidRDefault="00D91097" w:rsidP="00D91097">
            <w:pPr>
              <w:ind w:firstLine="0"/>
            </w:pPr>
            <w:r>
              <w:t xml:space="preserve">        if i == j:</w:t>
            </w:r>
          </w:p>
          <w:p w14:paraId="67188B3E" w14:textId="77777777" w:rsidR="00D91097" w:rsidRDefault="00D91097" w:rsidP="00D91097">
            <w:pPr>
              <w:ind w:firstLine="0"/>
            </w:pPr>
            <w:r>
              <w:t xml:space="preserve">            continue</w:t>
            </w:r>
          </w:p>
          <w:p w14:paraId="33A2A83C" w14:textId="77777777" w:rsidR="00D91097" w:rsidRDefault="00D91097" w:rsidP="00D91097">
            <w:pPr>
              <w:ind w:firstLine="0"/>
            </w:pPr>
            <w:r>
              <w:t xml:space="preserve">        lds = np.ones(x.shape, dtype=np.double)</w:t>
            </w:r>
          </w:p>
          <w:p w14:paraId="021CD00E" w14:textId="77777777" w:rsidR="00D91097" w:rsidRDefault="00D91097" w:rsidP="00D91097">
            <w:pPr>
              <w:ind w:firstLine="0"/>
            </w:pPr>
            <w:r>
              <w:t xml:space="preserve">        for k in range(0, count):</w:t>
            </w:r>
          </w:p>
          <w:p w14:paraId="26665CCA" w14:textId="77777777" w:rsidR="00D91097" w:rsidRDefault="00D91097" w:rsidP="00D91097">
            <w:pPr>
              <w:ind w:firstLine="0"/>
            </w:pPr>
            <w:r>
              <w:t xml:space="preserve">            if k != j and k != i:</w:t>
            </w:r>
          </w:p>
          <w:p w14:paraId="40027199" w14:textId="77777777" w:rsidR="00D91097" w:rsidRDefault="00D91097" w:rsidP="00D91097">
            <w:pPr>
              <w:ind w:firstLine="0"/>
            </w:pPr>
            <w:r>
              <w:t xml:space="preserve">                lds = lds * (x - x_array[k])</w:t>
            </w:r>
          </w:p>
          <w:p w14:paraId="38CCDE9D" w14:textId="77777777" w:rsidR="00D91097" w:rsidRDefault="00D91097" w:rsidP="00D91097">
            <w:pPr>
              <w:ind w:firstLine="0"/>
            </w:pPr>
            <w:r>
              <w:t xml:space="preserve">        dl = dl + lds</w:t>
            </w:r>
          </w:p>
          <w:p w14:paraId="2684F352" w14:textId="77777777" w:rsidR="00D91097" w:rsidRDefault="00D91097" w:rsidP="00D91097">
            <w:pPr>
              <w:ind w:firstLine="0"/>
            </w:pPr>
            <w:r>
              <w:t xml:space="preserve">    ldv = np.ones(x.shape, dtype=np.double)  # dl israiskos vardiklis</w:t>
            </w:r>
          </w:p>
          <w:p w14:paraId="557752CD" w14:textId="77777777" w:rsidR="00D91097" w:rsidRDefault="00D91097" w:rsidP="00D91097">
            <w:pPr>
              <w:ind w:firstLine="0"/>
            </w:pPr>
            <w:r>
              <w:t xml:space="preserve">    for k in range(0, count):</w:t>
            </w:r>
          </w:p>
          <w:p w14:paraId="5DB05D49" w14:textId="77777777" w:rsidR="00D91097" w:rsidRDefault="00D91097" w:rsidP="00D91097">
            <w:pPr>
              <w:ind w:firstLine="0"/>
            </w:pPr>
            <w:r>
              <w:t xml:space="preserve">        if k != j:</w:t>
            </w:r>
          </w:p>
          <w:p w14:paraId="51F7990D" w14:textId="77777777" w:rsidR="00D91097" w:rsidRDefault="00D91097" w:rsidP="00D91097">
            <w:pPr>
              <w:ind w:firstLine="0"/>
            </w:pPr>
            <w:r>
              <w:t xml:space="preserve">            ldv = ldv * (x_array[j] - x_array[k])</w:t>
            </w:r>
          </w:p>
          <w:p w14:paraId="22B77844" w14:textId="77777777" w:rsidR="00D91097" w:rsidRDefault="00D91097" w:rsidP="00D91097">
            <w:pPr>
              <w:ind w:firstLine="0"/>
            </w:pPr>
            <w:r>
              <w:t xml:space="preserve">    dl = dl / ldv</w:t>
            </w:r>
          </w:p>
          <w:p w14:paraId="738D9BCC" w14:textId="77777777" w:rsidR="00D91097" w:rsidRDefault="00D91097" w:rsidP="00D91097">
            <w:pPr>
              <w:ind w:firstLine="0"/>
            </w:pPr>
            <w:r>
              <w:t xml:space="preserve">    return dl</w:t>
            </w:r>
          </w:p>
          <w:p w14:paraId="1A9ECBCF" w14:textId="77777777" w:rsidR="00D91097" w:rsidRDefault="00D91097" w:rsidP="00D91097">
            <w:pPr>
              <w:ind w:firstLine="0"/>
            </w:pPr>
          </w:p>
          <w:p w14:paraId="58FD90DA" w14:textId="77777777" w:rsidR="00D91097" w:rsidRDefault="00D91097" w:rsidP="00D91097">
            <w:pPr>
              <w:ind w:firstLine="0"/>
            </w:pPr>
          </w:p>
          <w:p w14:paraId="12AACE12" w14:textId="77777777" w:rsidR="00D91097" w:rsidRDefault="00D91097" w:rsidP="00D91097">
            <w:pPr>
              <w:ind w:firstLine="0"/>
            </w:pPr>
            <w:r>
              <w:t># sumuoja visas daugianario koeficientu vertes</w:t>
            </w:r>
          </w:p>
          <w:p w14:paraId="3DB037F8" w14:textId="77777777" w:rsidR="00D91097" w:rsidRDefault="00D91097" w:rsidP="00D91097">
            <w:pPr>
              <w:ind w:firstLine="0"/>
            </w:pPr>
            <w:r>
              <w:t>def lagrange(x_array, j, x):</w:t>
            </w:r>
          </w:p>
          <w:p w14:paraId="2C5FFE1C" w14:textId="77777777" w:rsidR="00D91097" w:rsidRDefault="00D91097" w:rsidP="00D91097">
            <w:pPr>
              <w:ind w:firstLine="0"/>
            </w:pPr>
            <w:r>
              <w:t xml:space="preserve">    n = len(x_array)</w:t>
            </w:r>
          </w:p>
          <w:p w14:paraId="79A449EA" w14:textId="77777777" w:rsidR="00D91097" w:rsidRDefault="00D91097" w:rsidP="00D91097">
            <w:pPr>
              <w:ind w:firstLine="0"/>
            </w:pPr>
            <w:r>
              <w:t xml:space="preserve">    lagrange_val = np.ones(x.shape, dtype=np.double)</w:t>
            </w:r>
          </w:p>
          <w:p w14:paraId="2EB49CBB" w14:textId="77777777" w:rsidR="00D91097" w:rsidRDefault="00D91097" w:rsidP="00D91097">
            <w:pPr>
              <w:ind w:firstLine="0"/>
            </w:pPr>
            <w:r>
              <w:t xml:space="preserve">    for k in range(0, n):</w:t>
            </w:r>
          </w:p>
          <w:p w14:paraId="61ED7C30" w14:textId="77777777" w:rsidR="00D91097" w:rsidRDefault="00D91097" w:rsidP="00D91097">
            <w:pPr>
              <w:ind w:firstLine="0"/>
            </w:pPr>
            <w:r>
              <w:t xml:space="preserve">        if j != k:</w:t>
            </w:r>
          </w:p>
          <w:p w14:paraId="6EC21780" w14:textId="77777777" w:rsidR="00D91097" w:rsidRDefault="00D91097" w:rsidP="00D91097">
            <w:pPr>
              <w:ind w:firstLine="0"/>
            </w:pPr>
            <w:r>
              <w:t xml:space="preserve">            lagrange_val = lagrange_val * ((x - x_array[k]) / (x_array[j] - x_array[k]))</w:t>
            </w:r>
          </w:p>
          <w:p w14:paraId="270C7014" w14:textId="77777777" w:rsidR="00D91097" w:rsidRDefault="00D91097" w:rsidP="00D91097">
            <w:pPr>
              <w:ind w:firstLine="0"/>
            </w:pPr>
            <w:r>
              <w:t xml:space="preserve">    return lagrange_val</w:t>
            </w:r>
          </w:p>
          <w:p w14:paraId="23347C5E" w14:textId="77777777" w:rsidR="00D91097" w:rsidRDefault="00D91097" w:rsidP="00D91097">
            <w:pPr>
              <w:ind w:firstLine="0"/>
            </w:pPr>
          </w:p>
          <w:p w14:paraId="2F93F878" w14:textId="77777777" w:rsidR="00D91097" w:rsidRDefault="00D91097" w:rsidP="00D91097">
            <w:pPr>
              <w:ind w:firstLine="0"/>
            </w:pPr>
          </w:p>
          <w:p w14:paraId="5AAFD0A9" w14:textId="77777777" w:rsidR="00D91097" w:rsidRDefault="00D91097" w:rsidP="00D91097">
            <w:pPr>
              <w:ind w:firstLine="0"/>
            </w:pPr>
            <w:r>
              <w:t>def f_dy(x, xi, x1, x_, _y, y, y_):</w:t>
            </w:r>
          </w:p>
          <w:p w14:paraId="25E4BEA9" w14:textId="77777777" w:rsidR="00D91097" w:rsidRDefault="00D91097" w:rsidP="00D91097">
            <w:pPr>
              <w:ind w:firstLine="0"/>
            </w:pPr>
            <w:r>
              <w:t xml:space="preserve">    return (2 * x - xi - x_) / ((x1 - xi) * (x1 - x_)) * _y + (2 * x - x1 - x_) / ((xi - x1) * (xi - x_)) * y + (</w:t>
            </w:r>
          </w:p>
          <w:p w14:paraId="53731603" w14:textId="77777777" w:rsidR="00D91097" w:rsidRDefault="00D91097" w:rsidP="00D91097">
            <w:pPr>
              <w:ind w:firstLine="0"/>
            </w:pPr>
            <w:r>
              <w:t xml:space="preserve">            2 * x - x1 - xi) / ((x_ - x1) * (x_ - xi)) * y_</w:t>
            </w:r>
          </w:p>
          <w:p w14:paraId="012048E9" w14:textId="77777777" w:rsidR="00D91097" w:rsidRDefault="00D91097" w:rsidP="00D91097">
            <w:pPr>
              <w:ind w:firstLine="0"/>
            </w:pPr>
          </w:p>
          <w:p w14:paraId="4E99C1A0" w14:textId="77777777" w:rsidR="00D91097" w:rsidRDefault="00D91097" w:rsidP="00D91097">
            <w:pPr>
              <w:ind w:firstLine="0"/>
            </w:pPr>
          </w:p>
          <w:p w14:paraId="7BA5ECB1" w14:textId="77777777" w:rsidR="00D91097" w:rsidRDefault="00D91097" w:rsidP="00D91097">
            <w:pPr>
              <w:ind w:firstLine="0"/>
            </w:pPr>
            <w:r>
              <w:t>def hermite(X, j, x):</w:t>
            </w:r>
          </w:p>
          <w:p w14:paraId="2776383D" w14:textId="77777777" w:rsidR="00D91097" w:rsidRDefault="00D91097" w:rsidP="00D91097">
            <w:pPr>
              <w:ind w:firstLine="0"/>
            </w:pPr>
            <w:r>
              <w:t xml:space="preserve">    lagr_val = lagrange(X, j, x)</w:t>
            </w:r>
          </w:p>
          <w:p w14:paraId="7D585266" w14:textId="77777777" w:rsidR="00D91097" w:rsidRDefault="00D91097" w:rsidP="00D91097">
            <w:pPr>
              <w:ind w:firstLine="0"/>
            </w:pPr>
            <w:r>
              <w:t xml:space="preserve">    lagr_deriv = d_lagrange(X, j, X[j])</w:t>
            </w:r>
          </w:p>
          <w:p w14:paraId="405E15E1" w14:textId="77777777" w:rsidR="00D91097" w:rsidRDefault="00D91097" w:rsidP="00D91097">
            <w:pPr>
              <w:ind w:firstLine="0"/>
            </w:pPr>
            <w:r>
              <w:t xml:space="preserve">    U = (1 - 2 * lagr_deriv * (x - X[j])) * np.square(lagr_val)</w:t>
            </w:r>
          </w:p>
          <w:p w14:paraId="747A3845" w14:textId="77777777" w:rsidR="00D91097" w:rsidRDefault="00D91097" w:rsidP="00D91097">
            <w:pPr>
              <w:ind w:firstLine="0"/>
            </w:pPr>
            <w:r>
              <w:t xml:space="preserve">    V = (x - X[j]) * np.square(lagr_val)</w:t>
            </w:r>
          </w:p>
          <w:p w14:paraId="0FCD9F9D" w14:textId="77777777" w:rsidR="00D91097" w:rsidRDefault="00D91097" w:rsidP="00D91097">
            <w:pPr>
              <w:ind w:firstLine="0"/>
            </w:pPr>
            <w:r>
              <w:t xml:space="preserve">    return U, V</w:t>
            </w:r>
          </w:p>
          <w:p w14:paraId="5E70F6EA" w14:textId="77777777" w:rsidR="00D91097" w:rsidRDefault="00D91097" w:rsidP="00D91097">
            <w:pPr>
              <w:ind w:firstLine="0"/>
            </w:pPr>
          </w:p>
          <w:p w14:paraId="2EBD67A5" w14:textId="77777777" w:rsidR="00D91097" w:rsidRDefault="00D91097" w:rsidP="00D91097">
            <w:pPr>
              <w:ind w:firstLine="0"/>
            </w:pPr>
          </w:p>
          <w:p w14:paraId="333DE95A" w14:textId="77777777" w:rsidR="00D91097" w:rsidRDefault="00D91097" w:rsidP="00D91097">
            <w:pPr>
              <w:ind w:firstLine="0"/>
            </w:pPr>
            <w:r>
              <w:t>def akima(x, y):</w:t>
            </w:r>
          </w:p>
          <w:p w14:paraId="692DF550" w14:textId="77777777" w:rsidR="00D91097" w:rsidRDefault="00D91097" w:rsidP="00D91097">
            <w:pPr>
              <w:ind w:firstLine="0"/>
            </w:pPr>
            <w:r>
              <w:t xml:space="preserve">    dy = []</w:t>
            </w:r>
          </w:p>
          <w:p w14:paraId="2328F32D" w14:textId="77777777" w:rsidR="00D91097" w:rsidRDefault="00D91097" w:rsidP="00D91097">
            <w:pPr>
              <w:ind w:firstLine="0"/>
            </w:pPr>
            <w:r>
              <w:t xml:space="preserve">    n = len(x)</w:t>
            </w:r>
          </w:p>
          <w:p w14:paraId="7505DB83" w14:textId="77777777" w:rsidR="00D91097" w:rsidRDefault="00D91097" w:rsidP="00D91097">
            <w:pPr>
              <w:ind w:firstLine="0"/>
            </w:pPr>
            <w:r>
              <w:t xml:space="preserve">    for i in range(n):</w:t>
            </w:r>
          </w:p>
          <w:p w14:paraId="7CC32C71" w14:textId="77777777" w:rsidR="00D91097" w:rsidRDefault="00D91097" w:rsidP="00D91097">
            <w:pPr>
              <w:ind w:firstLine="0"/>
            </w:pPr>
            <w:r>
              <w:t xml:space="preserve">        if i == 0:</w:t>
            </w:r>
          </w:p>
          <w:p w14:paraId="668CF4FE" w14:textId="77777777" w:rsidR="00D91097" w:rsidRDefault="00D91097" w:rsidP="00D91097">
            <w:pPr>
              <w:ind w:firstLine="0"/>
            </w:pPr>
            <w:r>
              <w:t xml:space="preserve">            x1 = x[0]</w:t>
            </w:r>
          </w:p>
          <w:p w14:paraId="489F9D8C" w14:textId="77777777" w:rsidR="00D91097" w:rsidRDefault="00D91097" w:rsidP="00D91097">
            <w:pPr>
              <w:ind w:firstLine="0"/>
            </w:pPr>
            <w:r>
              <w:t xml:space="preserve">            xi = x[1]</w:t>
            </w:r>
          </w:p>
          <w:p w14:paraId="2E6BE591" w14:textId="77777777" w:rsidR="00D91097" w:rsidRDefault="00D91097" w:rsidP="00D91097">
            <w:pPr>
              <w:ind w:firstLine="0"/>
            </w:pPr>
            <w:r>
              <w:t xml:space="preserve">            x_ = x[2]</w:t>
            </w:r>
          </w:p>
          <w:p w14:paraId="7C52C01E" w14:textId="77777777" w:rsidR="00D91097" w:rsidRDefault="00D91097" w:rsidP="00D91097">
            <w:pPr>
              <w:ind w:firstLine="0"/>
            </w:pPr>
            <w:r>
              <w:t xml:space="preserve">            _y = y[0]</w:t>
            </w:r>
          </w:p>
          <w:p w14:paraId="0DA133F1" w14:textId="77777777" w:rsidR="00D91097" w:rsidRDefault="00D91097" w:rsidP="00D91097">
            <w:pPr>
              <w:ind w:firstLine="0"/>
            </w:pPr>
            <w:r>
              <w:t xml:space="preserve">            _y_ = y[1]</w:t>
            </w:r>
          </w:p>
          <w:p w14:paraId="7C524D89" w14:textId="77777777" w:rsidR="00D91097" w:rsidRDefault="00D91097" w:rsidP="00D91097">
            <w:pPr>
              <w:ind w:firstLine="0"/>
            </w:pPr>
            <w:r>
              <w:t xml:space="preserve">            y_ = y[2]</w:t>
            </w:r>
          </w:p>
          <w:p w14:paraId="7C756851" w14:textId="77777777" w:rsidR="00D91097" w:rsidRDefault="00D91097" w:rsidP="00D91097">
            <w:pPr>
              <w:ind w:firstLine="0"/>
            </w:pPr>
            <w:r>
              <w:lastRenderedPageBreak/>
              <w:t xml:space="preserve">            dy.append(f_dy(x1, xi, x1, x_, _y, _y_, y_))</w:t>
            </w:r>
          </w:p>
          <w:p w14:paraId="3F2FECD4" w14:textId="77777777" w:rsidR="00D91097" w:rsidRDefault="00D91097" w:rsidP="00D91097">
            <w:pPr>
              <w:ind w:firstLine="0"/>
            </w:pPr>
            <w:r>
              <w:t xml:space="preserve">        elif i == n - 1:</w:t>
            </w:r>
          </w:p>
          <w:p w14:paraId="2C9D4F2B" w14:textId="77777777" w:rsidR="00D91097" w:rsidRDefault="00D91097" w:rsidP="00D91097">
            <w:pPr>
              <w:ind w:firstLine="0"/>
            </w:pPr>
            <w:r>
              <w:t xml:space="preserve">            x1 = x[n - 3]</w:t>
            </w:r>
          </w:p>
          <w:p w14:paraId="29F2E968" w14:textId="77777777" w:rsidR="00D91097" w:rsidRDefault="00D91097" w:rsidP="00D91097">
            <w:pPr>
              <w:ind w:firstLine="0"/>
            </w:pPr>
            <w:r>
              <w:t xml:space="preserve">            xi = x[n - 2]</w:t>
            </w:r>
          </w:p>
          <w:p w14:paraId="66F10AE1" w14:textId="77777777" w:rsidR="00D91097" w:rsidRDefault="00D91097" w:rsidP="00D91097">
            <w:pPr>
              <w:ind w:firstLine="0"/>
            </w:pPr>
            <w:r>
              <w:t xml:space="preserve">            x_ = x[n - 1]</w:t>
            </w:r>
          </w:p>
          <w:p w14:paraId="483B3A3F" w14:textId="77777777" w:rsidR="00D91097" w:rsidRDefault="00D91097" w:rsidP="00D91097">
            <w:pPr>
              <w:ind w:firstLine="0"/>
            </w:pPr>
            <w:r>
              <w:t xml:space="preserve">            _y = y[n - 3]</w:t>
            </w:r>
          </w:p>
          <w:p w14:paraId="23365AEE" w14:textId="77777777" w:rsidR="00D91097" w:rsidRDefault="00D91097" w:rsidP="00D91097">
            <w:pPr>
              <w:ind w:firstLine="0"/>
            </w:pPr>
            <w:r>
              <w:t xml:space="preserve">            _y_ = y[n - 2]</w:t>
            </w:r>
          </w:p>
          <w:p w14:paraId="774B2058" w14:textId="77777777" w:rsidR="00D91097" w:rsidRDefault="00D91097" w:rsidP="00D91097">
            <w:pPr>
              <w:ind w:firstLine="0"/>
            </w:pPr>
            <w:r>
              <w:t xml:space="preserve">            y_ = y[n - 1]</w:t>
            </w:r>
          </w:p>
          <w:p w14:paraId="1824BF8A" w14:textId="77777777" w:rsidR="00D91097" w:rsidRDefault="00D91097" w:rsidP="00D91097">
            <w:pPr>
              <w:ind w:firstLine="0"/>
            </w:pPr>
            <w:r>
              <w:t xml:space="preserve">            dy.append(f_dy(x_, xi, x1, x_, _y, _y_, y_))</w:t>
            </w:r>
          </w:p>
          <w:p w14:paraId="54D4D671" w14:textId="77777777" w:rsidR="00D91097" w:rsidRDefault="00D91097" w:rsidP="00D91097">
            <w:pPr>
              <w:ind w:firstLine="0"/>
            </w:pPr>
            <w:r>
              <w:t xml:space="preserve">        else:</w:t>
            </w:r>
          </w:p>
          <w:p w14:paraId="04338791" w14:textId="77777777" w:rsidR="00D91097" w:rsidRDefault="00D91097" w:rsidP="00D91097">
            <w:pPr>
              <w:ind w:firstLine="0"/>
            </w:pPr>
            <w:r>
              <w:t xml:space="preserve">            x1 = x[i - 1]</w:t>
            </w:r>
          </w:p>
          <w:p w14:paraId="47E48956" w14:textId="77777777" w:rsidR="00D91097" w:rsidRDefault="00D91097" w:rsidP="00D91097">
            <w:pPr>
              <w:ind w:firstLine="0"/>
            </w:pPr>
            <w:r>
              <w:t xml:space="preserve">            xi = x[i]</w:t>
            </w:r>
          </w:p>
          <w:p w14:paraId="257582E8" w14:textId="77777777" w:rsidR="00D91097" w:rsidRDefault="00D91097" w:rsidP="00D91097">
            <w:pPr>
              <w:ind w:firstLine="0"/>
            </w:pPr>
            <w:r>
              <w:t xml:space="preserve">            x_ = x[i + 1]</w:t>
            </w:r>
          </w:p>
          <w:p w14:paraId="282BCFE1" w14:textId="77777777" w:rsidR="00D91097" w:rsidRDefault="00D91097" w:rsidP="00D91097">
            <w:pPr>
              <w:ind w:firstLine="0"/>
            </w:pPr>
            <w:r>
              <w:t xml:space="preserve">            _y = y[i - 1]</w:t>
            </w:r>
          </w:p>
          <w:p w14:paraId="33D2BD29" w14:textId="77777777" w:rsidR="00D91097" w:rsidRDefault="00D91097" w:rsidP="00D91097">
            <w:pPr>
              <w:ind w:firstLine="0"/>
            </w:pPr>
            <w:r>
              <w:t xml:space="preserve">            _y_ = y[i]</w:t>
            </w:r>
          </w:p>
          <w:p w14:paraId="36AFA03E" w14:textId="77777777" w:rsidR="00D91097" w:rsidRDefault="00D91097" w:rsidP="00D91097">
            <w:pPr>
              <w:ind w:firstLine="0"/>
            </w:pPr>
            <w:r>
              <w:t xml:space="preserve">            y_ = y[i + 1]</w:t>
            </w:r>
          </w:p>
          <w:p w14:paraId="0AA335E8" w14:textId="77777777" w:rsidR="00D91097" w:rsidRDefault="00D91097" w:rsidP="00D91097">
            <w:pPr>
              <w:ind w:firstLine="0"/>
            </w:pPr>
            <w:r>
              <w:t xml:space="preserve">            dy.append(f_dy(xi, xi, x1, x_, _y, _y_, y_))</w:t>
            </w:r>
          </w:p>
          <w:p w14:paraId="3257AE6B" w14:textId="77777777" w:rsidR="00D91097" w:rsidRDefault="00D91097" w:rsidP="00D91097">
            <w:pPr>
              <w:ind w:firstLine="0"/>
            </w:pPr>
            <w:r>
              <w:t xml:space="preserve">    return dy</w:t>
            </w:r>
          </w:p>
          <w:p w14:paraId="68CB0DFE" w14:textId="77777777" w:rsidR="00D91097" w:rsidRDefault="00D91097" w:rsidP="00D91097">
            <w:pPr>
              <w:ind w:firstLine="0"/>
            </w:pPr>
          </w:p>
          <w:p w14:paraId="50E4C248" w14:textId="77777777" w:rsidR="00D91097" w:rsidRDefault="00D91097" w:rsidP="00D91097">
            <w:pPr>
              <w:ind w:firstLine="0"/>
            </w:pPr>
          </w:p>
          <w:p w14:paraId="72FE2B68" w14:textId="77777777" w:rsidR="00D91097" w:rsidRDefault="00D91097" w:rsidP="00D91097">
            <w:pPr>
              <w:ind w:firstLine="0"/>
            </w:pPr>
            <w:r>
              <w:t>years = np.array(</w:t>
            </w:r>
          </w:p>
          <w:p w14:paraId="1BD41A29" w14:textId="77777777" w:rsidR="00D91097" w:rsidRDefault="00D91097" w:rsidP="00D91097">
            <w:pPr>
              <w:ind w:firstLine="0"/>
            </w:pPr>
            <w:r>
              <w:t xml:space="preserve">    [1998, 1999, 2000, 2001, 2002, 2003, 2004, 2005, 2006, 2007, 2008, 2009, 2010, 2011, 2012, 2013, 2014, 2015, 2016, 2017, 2018])</w:t>
            </w:r>
          </w:p>
          <w:p w14:paraId="32FC6798" w14:textId="77777777" w:rsidR="00D91097" w:rsidRDefault="00D91097" w:rsidP="00D91097">
            <w:pPr>
              <w:ind w:firstLine="0"/>
            </w:pPr>
            <w:r>
              <w:t>emission = np.array([80295, 78470, 78694, 83002, 84500, 89432, 90323, 90357, 88153, 85204, 84954, 77767, 83551, 81739, 78293, 78909, 75143, 76430, 76781, 78699, 75582])</w:t>
            </w:r>
          </w:p>
          <w:p w14:paraId="181EFDC0" w14:textId="77777777" w:rsidR="00D91097" w:rsidRDefault="00D91097" w:rsidP="00D91097">
            <w:pPr>
              <w:ind w:firstLine="0"/>
            </w:pPr>
          </w:p>
          <w:p w14:paraId="3CD08ED2" w14:textId="77F965D2" w:rsidR="00D91097" w:rsidRDefault="00D91097" w:rsidP="00D91097">
            <w:pPr>
              <w:ind w:firstLine="0"/>
            </w:pPr>
            <w:r>
              <w:t>spline(years, emission)</w:t>
            </w:r>
          </w:p>
        </w:tc>
      </w:tr>
    </w:tbl>
    <w:p w14:paraId="59471E1D" w14:textId="77777777" w:rsidR="00D91097" w:rsidRPr="00D91097" w:rsidRDefault="00D91097" w:rsidP="00D91097"/>
    <w:p w14:paraId="6D27A610" w14:textId="74C3BAD0" w:rsidR="00D91097" w:rsidRDefault="00D91097">
      <w:pPr>
        <w:ind w:firstLine="0"/>
        <w:jc w:val="left"/>
      </w:pPr>
      <w:r>
        <w:br w:type="page"/>
      </w:r>
    </w:p>
    <w:p w14:paraId="13E2B873" w14:textId="1CF11143" w:rsidR="00D91097" w:rsidRDefault="00D91097" w:rsidP="00D91097">
      <w:pPr>
        <w:pStyle w:val="Heading1"/>
      </w:pPr>
      <w:bookmarkStart w:id="6" w:name="_Toc153478131"/>
      <w:r>
        <w:lastRenderedPageBreak/>
        <w:t xml:space="preserve">Trečia užduotis. </w:t>
      </w:r>
      <w:r w:rsidRPr="00D91097">
        <w:t>Aproksimavimas</w:t>
      </w:r>
      <w:bookmarkEnd w:id="6"/>
    </w:p>
    <w:p w14:paraId="343C0681" w14:textId="72896BA9" w:rsidR="00D91097" w:rsidRDefault="00D91097" w:rsidP="00D91097">
      <w:pPr>
        <w:ind w:hanging="284"/>
      </w:pPr>
      <w:r w:rsidRPr="00D91097">
        <w:rPr>
          <w:noProof/>
        </w:rPr>
        <w:drawing>
          <wp:inline distT="0" distB="0" distL="0" distR="0" wp14:anchorId="1CF41E85" wp14:editId="0A804526">
            <wp:extent cx="6299835" cy="513715"/>
            <wp:effectExtent l="0" t="0" r="5715" b="635"/>
            <wp:docPr id="184308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84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715" w14:textId="51953B06" w:rsidR="00D91097" w:rsidRDefault="00D91097" w:rsidP="00D91097">
      <w:pPr>
        <w:ind w:hanging="284"/>
      </w:pPr>
      <w:r w:rsidRPr="00D91097">
        <w:rPr>
          <w:noProof/>
        </w:rPr>
        <w:drawing>
          <wp:inline distT="0" distB="0" distL="0" distR="0" wp14:anchorId="650641D3" wp14:editId="721EDE65">
            <wp:extent cx="6299835" cy="233680"/>
            <wp:effectExtent l="0" t="0" r="5715" b="0"/>
            <wp:docPr id="202803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34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2FB9" w14:textId="77777777" w:rsidR="00D91097" w:rsidRDefault="00D91097" w:rsidP="00D91097">
      <w:pPr>
        <w:keepNext/>
        <w:ind w:hanging="284"/>
      </w:pPr>
      <w:r w:rsidRPr="00D91097">
        <w:rPr>
          <w:noProof/>
        </w:rPr>
        <w:drawing>
          <wp:inline distT="0" distB="0" distL="0" distR="0" wp14:anchorId="719E94D1" wp14:editId="7938A2BB">
            <wp:extent cx="6011114" cy="4401164"/>
            <wp:effectExtent l="0" t="0" r="8890" b="0"/>
            <wp:docPr id="2121453617" name="Picture 1" descr="A graph with green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3617" name="Picture 1" descr="A graph with green and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1694" w14:textId="51392D64" w:rsidR="00D91097" w:rsidRDefault="00D91097" w:rsidP="00D91097">
      <w:pPr>
        <w:pStyle w:val="Caption"/>
        <w:jc w:val="center"/>
      </w:pPr>
      <w:fldSimple w:instr=" SEQ pav. \* ARABIC ">
        <w:r w:rsidR="00EC5F84">
          <w:rPr>
            <w:noProof/>
          </w:rPr>
          <w:t>3</w:t>
        </w:r>
      </w:fldSimple>
      <w:r>
        <w:t xml:space="preserve"> pav. Pirmos eiles daugianaris</w:t>
      </w:r>
    </w:p>
    <w:p w14:paraId="056934BF" w14:textId="0B5AFEC1" w:rsidR="00D91097" w:rsidRDefault="00D91097" w:rsidP="00D91097">
      <w:r>
        <w:t>Aproksimacijos funkcijos koeficientai: [79525.28138528, 401.38528139]</w:t>
      </w:r>
    </w:p>
    <w:p w14:paraId="2874342B" w14:textId="3EC034CD" w:rsidR="00EC0649" w:rsidRDefault="00EC0649" w:rsidP="00EC0649">
      <w:pPr>
        <w:ind w:hanging="284"/>
      </w:pPr>
      <w:r w:rsidRPr="00EC0649">
        <w:rPr>
          <w:noProof/>
        </w:rPr>
        <w:lastRenderedPageBreak/>
        <w:drawing>
          <wp:inline distT="0" distB="0" distL="0" distR="0" wp14:anchorId="6EB669F3" wp14:editId="0DBE7461">
            <wp:extent cx="6299835" cy="5384165"/>
            <wp:effectExtent l="0" t="0" r="5715" b="6985"/>
            <wp:docPr id="132609510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95103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D317" w14:textId="4567FF13" w:rsidR="00D91097" w:rsidRDefault="00D91097" w:rsidP="00D91097">
      <w:pPr>
        <w:keepNext/>
        <w:ind w:firstLine="142"/>
      </w:pPr>
    </w:p>
    <w:p w14:paraId="4C8608D8" w14:textId="7551F42D" w:rsidR="00D91097" w:rsidRDefault="00D91097" w:rsidP="00D91097">
      <w:pPr>
        <w:pStyle w:val="Caption"/>
        <w:jc w:val="center"/>
      </w:pPr>
      <w:fldSimple w:instr=" SEQ pav. \* ARABIC ">
        <w:r w:rsidR="00EC5F84">
          <w:rPr>
            <w:noProof/>
          </w:rPr>
          <w:t>4</w:t>
        </w:r>
      </w:fldSimple>
      <w:r>
        <w:t xml:space="preserve"> pav. Antros eilės daugianaris</w:t>
      </w:r>
    </w:p>
    <w:p w14:paraId="5139E822" w14:textId="41B15A76" w:rsidR="00D91097" w:rsidRDefault="00D91097" w:rsidP="00D91097"/>
    <w:p w14:paraId="0CAF6A1F" w14:textId="77777777" w:rsidR="00EC0649" w:rsidRPr="00EC0649" w:rsidRDefault="00EC0649" w:rsidP="00EC0649">
      <w:pPr>
        <w:rPr>
          <w:lang w:val="en-US"/>
        </w:rPr>
      </w:pPr>
      <w:proofErr w:type="spellStart"/>
      <w:r w:rsidRPr="00EC0649">
        <w:rPr>
          <w:lang w:val="en-US"/>
        </w:rPr>
        <w:t>Aproksimacijos</w:t>
      </w:r>
      <w:proofErr w:type="spellEnd"/>
      <w:r w:rsidRPr="00EC0649">
        <w:rPr>
          <w:lang w:val="en-US"/>
        </w:rPr>
        <w:t xml:space="preserve"> </w:t>
      </w:r>
      <w:proofErr w:type="spellStart"/>
      <w:r w:rsidRPr="00EC0649">
        <w:rPr>
          <w:lang w:val="en-US"/>
        </w:rPr>
        <w:t>funkcijos</w:t>
      </w:r>
      <w:proofErr w:type="spellEnd"/>
      <w:r w:rsidRPr="00EC0649">
        <w:rPr>
          <w:lang w:val="en-US"/>
        </w:rPr>
        <w:t xml:space="preserve"> </w:t>
      </w:r>
      <w:proofErr w:type="spellStart"/>
      <w:r w:rsidRPr="00EC0649">
        <w:rPr>
          <w:lang w:val="en-US"/>
        </w:rPr>
        <w:t>koeficientai</w:t>
      </w:r>
      <w:proofErr w:type="spellEnd"/>
      <w:r w:rsidRPr="00EC0649">
        <w:rPr>
          <w:lang w:val="en-US"/>
        </w:rPr>
        <w:t>:</w:t>
      </w:r>
    </w:p>
    <w:p w14:paraId="5C9D8729" w14:textId="4086EE5E" w:rsidR="00D91097" w:rsidRDefault="00EC0649" w:rsidP="00EC0649">
      <w:pPr>
        <w:rPr>
          <w:lang w:val="en-US"/>
        </w:rPr>
      </w:pPr>
      <w:r w:rsidRPr="00EC0649">
        <w:rPr>
          <w:lang w:val="en-US"/>
        </w:rPr>
        <w:t>[[75717.6223794   1932.40089794   -98.89988109]]</w:t>
      </w:r>
    </w:p>
    <w:p w14:paraId="4F47339F" w14:textId="77777777" w:rsidR="00EC0649" w:rsidRDefault="00EC0649" w:rsidP="00EC0649">
      <w:pPr>
        <w:rPr>
          <w:lang w:val="en-US"/>
        </w:rPr>
      </w:pPr>
    </w:p>
    <w:p w14:paraId="6E488CFB" w14:textId="77777777" w:rsidR="00EC0649" w:rsidRDefault="00EC0649" w:rsidP="00EC0649">
      <w:pPr>
        <w:keepNext/>
        <w:ind w:hanging="284"/>
      </w:pPr>
      <w:r w:rsidRPr="00EC0649">
        <w:rPr>
          <w:noProof/>
          <w:lang w:val="en-US"/>
        </w:rPr>
        <w:lastRenderedPageBreak/>
        <w:drawing>
          <wp:inline distT="0" distB="0" distL="0" distR="0" wp14:anchorId="66D564A5" wp14:editId="2FDE1857">
            <wp:extent cx="6299835" cy="4334510"/>
            <wp:effectExtent l="0" t="0" r="5715" b="8890"/>
            <wp:docPr id="637873652" name="Picture 1" descr="A graph with green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73652" name="Picture 1" descr="A graph with green and blue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58AD" w14:textId="5D0C21A5" w:rsidR="00EC0649" w:rsidRDefault="00EC0649" w:rsidP="00EC0649">
      <w:pPr>
        <w:pStyle w:val="Caption"/>
        <w:jc w:val="center"/>
      </w:pPr>
      <w:fldSimple w:instr=" SEQ pav. \* ARABIC ">
        <w:r w:rsidR="00EC5F84">
          <w:rPr>
            <w:noProof/>
          </w:rPr>
          <w:t>5</w:t>
        </w:r>
      </w:fldSimple>
      <w:r>
        <w:t xml:space="preserve"> pav. Trečios eilės daugianaris</w:t>
      </w:r>
    </w:p>
    <w:p w14:paraId="6B365BAB" w14:textId="77777777" w:rsidR="00EC0649" w:rsidRPr="00EC0649" w:rsidRDefault="00EC0649" w:rsidP="00EC0649">
      <w:pPr>
        <w:rPr>
          <w:lang w:val="en-US"/>
        </w:rPr>
      </w:pPr>
      <w:proofErr w:type="spellStart"/>
      <w:r w:rsidRPr="00EC0649">
        <w:rPr>
          <w:lang w:val="en-US"/>
        </w:rPr>
        <w:t>Aproksimacijos</w:t>
      </w:r>
      <w:proofErr w:type="spellEnd"/>
      <w:r w:rsidRPr="00EC0649">
        <w:rPr>
          <w:lang w:val="en-US"/>
        </w:rPr>
        <w:t xml:space="preserve"> </w:t>
      </w:r>
      <w:proofErr w:type="spellStart"/>
      <w:r w:rsidRPr="00EC0649">
        <w:rPr>
          <w:lang w:val="en-US"/>
        </w:rPr>
        <w:t>funkcijos</w:t>
      </w:r>
      <w:proofErr w:type="spellEnd"/>
      <w:r w:rsidRPr="00EC0649">
        <w:rPr>
          <w:lang w:val="en-US"/>
        </w:rPr>
        <w:t xml:space="preserve"> </w:t>
      </w:r>
      <w:proofErr w:type="spellStart"/>
      <w:r w:rsidRPr="00EC0649">
        <w:rPr>
          <w:lang w:val="en-US"/>
        </w:rPr>
        <w:t>koeficientai</w:t>
      </w:r>
      <w:proofErr w:type="spellEnd"/>
      <w:r w:rsidRPr="00EC0649">
        <w:rPr>
          <w:lang w:val="en-US"/>
        </w:rPr>
        <w:t>:</w:t>
      </w:r>
    </w:p>
    <w:p w14:paraId="25615699" w14:textId="1F67B266" w:rsidR="00EC0649" w:rsidRDefault="00EC0649" w:rsidP="00EC0649">
      <w:pPr>
        <w:rPr>
          <w:lang w:val="en-US"/>
        </w:rPr>
      </w:pPr>
      <w:r w:rsidRPr="00EC0649">
        <w:rPr>
          <w:lang w:val="en-US"/>
        </w:rPr>
        <w:t>[[ 5.66523047e+</w:t>
      </w:r>
      <w:proofErr w:type="gramStart"/>
      <w:r w:rsidRPr="00EC0649">
        <w:rPr>
          <w:lang w:val="en-US"/>
        </w:rPr>
        <w:t>04  8</w:t>
      </w:r>
      <w:proofErr w:type="gramEnd"/>
      <w:r w:rsidRPr="00EC0649">
        <w:rPr>
          <w:lang w:val="en-US"/>
        </w:rPr>
        <w:t>.56591313e+03 -7.29491851e+02  1.75164436e+01]]</w:t>
      </w:r>
    </w:p>
    <w:p w14:paraId="5066FD84" w14:textId="77777777" w:rsidR="00EC0649" w:rsidRDefault="00EC0649" w:rsidP="00EC0649">
      <w:pPr>
        <w:keepNext/>
        <w:ind w:hanging="426"/>
      </w:pPr>
      <w:r w:rsidRPr="00EC0649">
        <w:rPr>
          <w:noProof/>
          <w:lang w:val="en-US"/>
        </w:rPr>
        <w:lastRenderedPageBreak/>
        <w:drawing>
          <wp:inline distT="0" distB="0" distL="0" distR="0" wp14:anchorId="2A45684C" wp14:editId="7E1074EF">
            <wp:extent cx="6299835" cy="4594225"/>
            <wp:effectExtent l="0" t="0" r="5715" b="0"/>
            <wp:docPr id="865490118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0118" name="Picture 1" descr="A graph with green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7190" w14:textId="3C31146E" w:rsidR="00EC0649" w:rsidRDefault="00EC0649" w:rsidP="00EC0649">
      <w:pPr>
        <w:pStyle w:val="Caption"/>
        <w:jc w:val="center"/>
      </w:pPr>
      <w:fldSimple w:instr=" SEQ pav. \* ARABIC ">
        <w:r w:rsidR="00EC5F84">
          <w:rPr>
            <w:noProof/>
          </w:rPr>
          <w:t>6</w:t>
        </w:r>
      </w:fldSimple>
      <w:r>
        <w:t xml:space="preserve"> pav. Penktos eilės daugianaris</w:t>
      </w:r>
    </w:p>
    <w:p w14:paraId="46AC7D6C" w14:textId="77777777" w:rsidR="00EC0649" w:rsidRPr="00EC0649" w:rsidRDefault="00EC0649" w:rsidP="00EC0649">
      <w:pPr>
        <w:rPr>
          <w:lang w:val="en-US"/>
        </w:rPr>
      </w:pPr>
      <w:proofErr w:type="spellStart"/>
      <w:r w:rsidRPr="00EC0649">
        <w:rPr>
          <w:lang w:val="en-US"/>
        </w:rPr>
        <w:t>Aproksimacijos</w:t>
      </w:r>
      <w:proofErr w:type="spellEnd"/>
      <w:r w:rsidRPr="00EC0649">
        <w:rPr>
          <w:lang w:val="en-US"/>
        </w:rPr>
        <w:t xml:space="preserve"> </w:t>
      </w:r>
      <w:proofErr w:type="spellStart"/>
      <w:r w:rsidRPr="00EC0649">
        <w:rPr>
          <w:lang w:val="en-US"/>
        </w:rPr>
        <w:t>funkcijos</w:t>
      </w:r>
      <w:proofErr w:type="spellEnd"/>
      <w:r w:rsidRPr="00EC0649">
        <w:rPr>
          <w:lang w:val="en-US"/>
        </w:rPr>
        <w:t xml:space="preserve"> </w:t>
      </w:r>
      <w:proofErr w:type="spellStart"/>
      <w:r w:rsidRPr="00EC0649">
        <w:rPr>
          <w:lang w:val="en-US"/>
        </w:rPr>
        <w:t>koeficientai</w:t>
      </w:r>
      <w:proofErr w:type="spellEnd"/>
      <w:r w:rsidRPr="00EC0649">
        <w:rPr>
          <w:lang w:val="en-US"/>
        </w:rPr>
        <w:t>:</w:t>
      </w:r>
    </w:p>
    <w:p w14:paraId="62546DB0" w14:textId="77777777" w:rsidR="00EC0649" w:rsidRPr="00EC0649" w:rsidRDefault="00EC0649" w:rsidP="00EC0649">
      <w:pPr>
        <w:rPr>
          <w:lang w:val="en-US"/>
        </w:rPr>
      </w:pPr>
      <w:r w:rsidRPr="00EC0649">
        <w:rPr>
          <w:lang w:val="en-US"/>
        </w:rPr>
        <w:t>[[ 1.19700123e+05 -2.93836667e+</w:t>
      </w:r>
      <w:proofErr w:type="gramStart"/>
      <w:r w:rsidRPr="00EC0649">
        <w:rPr>
          <w:lang w:val="en-US"/>
        </w:rPr>
        <w:t>04  7</w:t>
      </w:r>
      <w:proofErr w:type="gramEnd"/>
      <w:r w:rsidRPr="00EC0649">
        <w:rPr>
          <w:lang w:val="en-US"/>
        </w:rPr>
        <w:t>.25741176e+03 -7.37694628e+02</w:t>
      </w:r>
    </w:p>
    <w:p w14:paraId="0851FBC6" w14:textId="5C00EC2D" w:rsidR="00EC0649" w:rsidRDefault="00EC0649" w:rsidP="00EC0649">
      <w:pPr>
        <w:rPr>
          <w:lang w:val="en-US"/>
        </w:rPr>
      </w:pPr>
      <w:r w:rsidRPr="00EC0649">
        <w:rPr>
          <w:lang w:val="en-US"/>
        </w:rPr>
        <w:t xml:space="preserve">   3.28162977e+01 -5.33262589e-01]]</w:t>
      </w:r>
    </w:p>
    <w:p w14:paraId="5ACE2F0E" w14:textId="08FBF833" w:rsidR="00EC0649" w:rsidRDefault="00EC0649" w:rsidP="00EC0649">
      <w:pPr>
        <w:pStyle w:val="Heading2"/>
        <w:rPr>
          <w:lang w:val="en-US"/>
        </w:rPr>
      </w:pPr>
      <w:bookmarkStart w:id="7" w:name="_Toc153478132"/>
      <w:proofErr w:type="spellStart"/>
      <w:r>
        <w:rPr>
          <w:lang w:val="en-US"/>
        </w:rPr>
        <w:t>Programos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kodas</w:t>
      </w:r>
      <w:bookmarkEnd w:id="7"/>
      <w:proofErr w:type="spellEnd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EC0649" w14:paraId="054FB09D" w14:textId="77777777" w:rsidTr="00EC0649">
        <w:tc>
          <w:tcPr>
            <w:tcW w:w="11624" w:type="dxa"/>
          </w:tcPr>
          <w:p w14:paraId="2FDD0F0C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import </w:t>
            </w:r>
            <w:proofErr w:type="spellStart"/>
            <w:r w:rsidRPr="00EC0649">
              <w:rPr>
                <w:lang w:val="en-US"/>
              </w:rPr>
              <w:t>numpy</w:t>
            </w:r>
            <w:proofErr w:type="spellEnd"/>
            <w:r w:rsidRPr="00EC0649">
              <w:rPr>
                <w:lang w:val="en-US"/>
              </w:rPr>
              <w:t xml:space="preserve"> as </w:t>
            </w:r>
            <w:proofErr w:type="gramStart"/>
            <w:r w:rsidRPr="00EC0649">
              <w:rPr>
                <w:lang w:val="en-US"/>
              </w:rPr>
              <w:t>np</w:t>
            </w:r>
            <w:proofErr w:type="gramEnd"/>
          </w:p>
          <w:p w14:paraId="4E971AD9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EC0649">
              <w:rPr>
                <w:lang w:val="en-US"/>
              </w:rPr>
              <w:t>matplotlib.pyplot</w:t>
            </w:r>
            <w:proofErr w:type="spellEnd"/>
            <w:proofErr w:type="gramEnd"/>
            <w:r w:rsidRPr="00EC0649">
              <w:rPr>
                <w:lang w:val="en-US"/>
              </w:rPr>
              <w:t xml:space="preserve"> as </w:t>
            </w:r>
            <w:proofErr w:type="spellStart"/>
            <w:r w:rsidRPr="00EC0649">
              <w:rPr>
                <w:lang w:val="en-US"/>
              </w:rPr>
              <w:t>plt</w:t>
            </w:r>
            <w:proofErr w:type="spellEnd"/>
          </w:p>
          <w:p w14:paraId="15EDC85B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5E2C1683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# </w:t>
            </w:r>
            <w:proofErr w:type="spellStart"/>
            <w:r w:rsidRPr="00EC0649">
              <w:rPr>
                <w:lang w:val="en-US"/>
              </w:rPr>
              <w:t>suranda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daugianario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reikšmes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mažiausių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kvadratų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metodu</w:t>
            </w:r>
            <w:proofErr w:type="spellEnd"/>
          </w:p>
          <w:p w14:paraId="5C68760E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def </w:t>
            </w:r>
            <w:proofErr w:type="gramStart"/>
            <w:r w:rsidRPr="00EC0649">
              <w:rPr>
                <w:lang w:val="en-US"/>
              </w:rPr>
              <w:t>base(</w:t>
            </w:r>
            <w:proofErr w:type="gramEnd"/>
            <w:r w:rsidRPr="00EC0649">
              <w:rPr>
                <w:lang w:val="en-US"/>
              </w:rPr>
              <w:t xml:space="preserve">degree, </w:t>
            </w:r>
            <w:proofErr w:type="spellStart"/>
            <w:r w:rsidRPr="00EC0649">
              <w:rPr>
                <w:lang w:val="en-US"/>
              </w:rPr>
              <w:t>x_array</w:t>
            </w:r>
            <w:proofErr w:type="spellEnd"/>
            <w:r w:rsidRPr="00EC0649">
              <w:rPr>
                <w:lang w:val="en-US"/>
              </w:rPr>
              <w:t>):</w:t>
            </w:r>
          </w:p>
          <w:p w14:paraId="2E85E874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count = </w:t>
            </w:r>
            <w:proofErr w:type="spellStart"/>
            <w:r w:rsidRPr="00EC0649">
              <w:rPr>
                <w:lang w:val="en-US"/>
              </w:rPr>
              <w:t>len</w:t>
            </w:r>
            <w:proofErr w:type="spellEnd"/>
            <w:r w:rsidRPr="00EC0649">
              <w:rPr>
                <w:lang w:val="en-US"/>
              </w:rPr>
              <w:t>(</w:t>
            </w:r>
            <w:proofErr w:type="spellStart"/>
            <w:r w:rsidRPr="00EC0649">
              <w:rPr>
                <w:lang w:val="en-US"/>
              </w:rPr>
              <w:t>x_array</w:t>
            </w:r>
            <w:proofErr w:type="spellEnd"/>
            <w:r w:rsidRPr="00EC0649">
              <w:rPr>
                <w:lang w:val="en-US"/>
              </w:rPr>
              <w:t>)</w:t>
            </w:r>
          </w:p>
          <w:p w14:paraId="62337D29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</w:t>
            </w:r>
            <w:proofErr w:type="spellStart"/>
            <w:r w:rsidRPr="00EC0649">
              <w:rPr>
                <w:lang w:val="en-US"/>
              </w:rPr>
              <w:t>g_array</w:t>
            </w:r>
            <w:proofErr w:type="spellEnd"/>
            <w:r w:rsidRPr="00EC0649">
              <w:rPr>
                <w:lang w:val="en-US"/>
              </w:rPr>
              <w:t xml:space="preserve"> = </w:t>
            </w:r>
            <w:proofErr w:type="spellStart"/>
            <w:proofErr w:type="gramStart"/>
            <w:r w:rsidRPr="00EC0649">
              <w:rPr>
                <w:lang w:val="en-US"/>
              </w:rPr>
              <w:t>np.zeros</w:t>
            </w:r>
            <w:proofErr w:type="spellEnd"/>
            <w:proofErr w:type="gramEnd"/>
            <w:r w:rsidRPr="00EC0649">
              <w:rPr>
                <w:lang w:val="en-US"/>
              </w:rPr>
              <w:t>((count, degree + 1))</w:t>
            </w:r>
          </w:p>
          <w:p w14:paraId="6C55719F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for index in </w:t>
            </w:r>
            <w:proofErr w:type="gramStart"/>
            <w:r w:rsidRPr="00EC0649">
              <w:rPr>
                <w:lang w:val="en-US"/>
              </w:rPr>
              <w:t>range(</w:t>
            </w:r>
            <w:proofErr w:type="gramEnd"/>
            <w:r w:rsidRPr="00EC0649">
              <w:rPr>
                <w:lang w:val="en-US"/>
              </w:rPr>
              <w:t>0, count):</w:t>
            </w:r>
          </w:p>
          <w:p w14:paraId="24F4D7E6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    for j in </w:t>
            </w:r>
            <w:proofErr w:type="gramStart"/>
            <w:r w:rsidRPr="00EC0649">
              <w:rPr>
                <w:lang w:val="en-US"/>
              </w:rPr>
              <w:t>range(</w:t>
            </w:r>
            <w:proofErr w:type="gramEnd"/>
            <w:r w:rsidRPr="00EC0649">
              <w:rPr>
                <w:lang w:val="en-US"/>
              </w:rPr>
              <w:t>0, degree + 1):</w:t>
            </w:r>
          </w:p>
          <w:p w14:paraId="600B6533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        </w:t>
            </w:r>
            <w:proofErr w:type="spellStart"/>
            <w:r w:rsidRPr="00EC0649">
              <w:rPr>
                <w:lang w:val="en-US"/>
              </w:rPr>
              <w:t>g_</w:t>
            </w:r>
            <w:proofErr w:type="gramStart"/>
            <w:r w:rsidRPr="00EC0649">
              <w:rPr>
                <w:lang w:val="en-US"/>
              </w:rPr>
              <w:t>array</w:t>
            </w:r>
            <w:proofErr w:type="spellEnd"/>
            <w:r w:rsidRPr="00EC0649">
              <w:rPr>
                <w:lang w:val="en-US"/>
              </w:rPr>
              <w:t>[</w:t>
            </w:r>
            <w:proofErr w:type="gramEnd"/>
            <w:r w:rsidRPr="00EC0649">
              <w:rPr>
                <w:lang w:val="en-US"/>
              </w:rPr>
              <w:t xml:space="preserve">index, j] = </w:t>
            </w:r>
            <w:proofErr w:type="spellStart"/>
            <w:r w:rsidRPr="00EC0649">
              <w:rPr>
                <w:lang w:val="en-US"/>
              </w:rPr>
              <w:t>x_array</w:t>
            </w:r>
            <w:proofErr w:type="spellEnd"/>
            <w:r w:rsidRPr="00EC0649">
              <w:rPr>
                <w:lang w:val="en-US"/>
              </w:rPr>
              <w:t>[index] ** j</w:t>
            </w:r>
          </w:p>
          <w:p w14:paraId="30363CC8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return </w:t>
            </w:r>
            <w:proofErr w:type="spellStart"/>
            <w:r w:rsidRPr="00EC0649">
              <w:rPr>
                <w:lang w:val="en-US"/>
              </w:rPr>
              <w:t>g_</w:t>
            </w:r>
            <w:proofErr w:type="gramStart"/>
            <w:r w:rsidRPr="00EC0649">
              <w:rPr>
                <w:lang w:val="en-US"/>
              </w:rPr>
              <w:t>array</w:t>
            </w:r>
            <w:proofErr w:type="spellEnd"/>
            <w:proofErr w:type="gramEnd"/>
          </w:p>
          <w:p w14:paraId="2BC683AC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79B62E1B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# </w:t>
            </w:r>
            <w:proofErr w:type="spellStart"/>
            <w:r w:rsidRPr="00EC0649">
              <w:rPr>
                <w:lang w:val="en-US"/>
              </w:rPr>
              <w:t>suranda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daugianares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funkcijos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koeficientus</w:t>
            </w:r>
            <w:proofErr w:type="spellEnd"/>
          </w:p>
          <w:p w14:paraId="5D13ACBB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def </w:t>
            </w:r>
            <w:proofErr w:type="gramStart"/>
            <w:r w:rsidRPr="00EC0649">
              <w:rPr>
                <w:lang w:val="en-US"/>
              </w:rPr>
              <w:t>coefficients(</w:t>
            </w:r>
            <w:proofErr w:type="spellStart"/>
            <w:proofErr w:type="gramEnd"/>
            <w:r w:rsidRPr="00EC0649">
              <w:rPr>
                <w:lang w:val="en-US"/>
              </w:rPr>
              <w:t>g_array</w:t>
            </w:r>
            <w:proofErr w:type="spellEnd"/>
            <w:r w:rsidRPr="00EC0649">
              <w:rPr>
                <w:lang w:val="en-US"/>
              </w:rPr>
              <w:t xml:space="preserve">, </w:t>
            </w:r>
            <w:proofErr w:type="spellStart"/>
            <w:r w:rsidRPr="00EC0649">
              <w:rPr>
                <w:lang w:val="en-US"/>
              </w:rPr>
              <w:t>y_array</w:t>
            </w:r>
            <w:proofErr w:type="spellEnd"/>
            <w:r w:rsidRPr="00EC0649">
              <w:rPr>
                <w:lang w:val="en-US"/>
              </w:rPr>
              <w:t>):</w:t>
            </w:r>
          </w:p>
          <w:p w14:paraId="56D66390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tmp1 = (</w:t>
            </w:r>
            <w:proofErr w:type="spellStart"/>
            <w:r w:rsidRPr="00EC0649">
              <w:rPr>
                <w:lang w:val="en-US"/>
              </w:rPr>
              <w:t>g_</w:t>
            </w:r>
            <w:proofErr w:type="gramStart"/>
            <w:r w:rsidRPr="00EC0649">
              <w:rPr>
                <w:lang w:val="en-US"/>
              </w:rPr>
              <w:t>array.transpose</w:t>
            </w:r>
            <w:proofErr w:type="spellEnd"/>
            <w:proofErr w:type="gramEnd"/>
            <w:r w:rsidRPr="00EC0649">
              <w:rPr>
                <w:lang w:val="en-US"/>
              </w:rPr>
              <w:t>()).dot(</w:t>
            </w:r>
            <w:proofErr w:type="spellStart"/>
            <w:r w:rsidRPr="00EC0649">
              <w:rPr>
                <w:lang w:val="en-US"/>
              </w:rPr>
              <w:t>g_array</w:t>
            </w:r>
            <w:proofErr w:type="spellEnd"/>
            <w:r w:rsidRPr="00EC0649">
              <w:rPr>
                <w:lang w:val="en-US"/>
              </w:rPr>
              <w:t>)</w:t>
            </w:r>
          </w:p>
          <w:p w14:paraId="79B67F26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tmp2 = (</w:t>
            </w:r>
            <w:proofErr w:type="spellStart"/>
            <w:r w:rsidRPr="00EC0649">
              <w:rPr>
                <w:lang w:val="en-US"/>
              </w:rPr>
              <w:t>g_</w:t>
            </w:r>
            <w:proofErr w:type="gramStart"/>
            <w:r w:rsidRPr="00EC0649">
              <w:rPr>
                <w:lang w:val="en-US"/>
              </w:rPr>
              <w:t>array.transpose</w:t>
            </w:r>
            <w:proofErr w:type="spellEnd"/>
            <w:proofErr w:type="gramEnd"/>
            <w:r w:rsidRPr="00EC0649">
              <w:rPr>
                <w:lang w:val="en-US"/>
              </w:rPr>
              <w:t>()).dot((</w:t>
            </w:r>
            <w:proofErr w:type="spellStart"/>
            <w:r w:rsidRPr="00EC0649">
              <w:rPr>
                <w:lang w:val="en-US"/>
              </w:rPr>
              <w:t>np.matrix</w:t>
            </w:r>
            <w:proofErr w:type="spellEnd"/>
            <w:r w:rsidRPr="00EC0649">
              <w:rPr>
                <w:lang w:val="en-US"/>
              </w:rPr>
              <w:t>(</w:t>
            </w:r>
            <w:proofErr w:type="spellStart"/>
            <w:r w:rsidRPr="00EC0649">
              <w:rPr>
                <w:lang w:val="en-US"/>
              </w:rPr>
              <w:t>y_array</w:t>
            </w:r>
            <w:proofErr w:type="spellEnd"/>
            <w:r w:rsidRPr="00EC0649">
              <w:rPr>
                <w:lang w:val="en-US"/>
              </w:rPr>
              <w:t>)).transpose())</w:t>
            </w:r>
          </w:p>
          <w:p w14:paraId="6938CDF6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</w:t>
            </w:r>
            <w:proofErr w:type="spellStart"/>
            <w:r w:rsidRPr="00EC0649">
              <w:rPr>
                <w:lang w:val="en-US"/>
              </w:rPr>
              <w:t>coefficient_array</w:t>
            </w:r>
            <w:proofErr w:type="spellEnd"/>
            <w:r w:rsidRPr="00EC0649">
              <w:rPr>
                <w:lang w:val="en-US"/>
              </w:rPr>
              <w:t xml:space="preserve"> = </w:t>
            </w:r>
            <w:proofErr w:type="spellStart"/>
            <w:proofErr w:type="gramStart"/>
            <w:r w:rsidRPr="00EC0649">
              <w:rPr>
                <w:lang w:val="en-US"/>
              </w:rPr>
              <w:t>np.linalg</w:t>
            </w:r>
            <w:proofErr w:type="gramEnd"/>
            <w:r w:rsidRPr="00EC0649">
              <w:rPr>
                <w:lang w:val="en-US"/>
              </w:rPr>
              <w:t>.solve</w:t>
            </w:r>
            <w:proofErr w:type="spellEnd"/>
            <w:r w:rsidRPr="00EC0649">
              <w:rPr>
                <w:lang w:val="en-US"/>
              </w:rPr>
              <w:t>(tmp1, tmp2)</w:t>
            </w:r>
          </w:p>
          <w:p w14:paraId="43424BA1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return </w:t>
            </w:r>
            <w:proofErr w:type="spellStart"/>
            <w:r w:rsidRPr="00EC0649">
              <w:rPr>
                <w:lang w:val="en-US"/>
              </w:rPr>
              <w:t>coefficient_</w:t>
            </w:r>
            <w:proofErr w:type="gramStart"/>
            <w:r w:rsidRPr="00EC0649">
              <w:rPr>
                <w:lang w:val="en-US"/>
              </w:rPr>
              <w:t>array</w:t>
            </w:r>
            <w:proofErr w:type="spellEnd"/>
            <w:proofErr w:type="gramEnd"/>
          </w:p>
          <w:p w14:paraId="615C4397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2B99EB79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# </w:t>
            </w:r>
            <w:proofErr w:type="spellStart"/>
            <w:r w:rsidRPr="00EC0649">
              <w:rPr>
                <w:lang w:val="en-US"/>
              </w:rPr>
              <w:t>funkcijos</w:t>
            </w:r>
            <w:proofErr w:type="spellEnd"/>
            <w:r w:rsidRPr="00EC0649">
              <w:rPr>
                <w:lang w:val="en-US"/>
              </w:rPr>
              <w:t xml:space="preserve"> Y </w:t>
            </w:r>
            <w:proofErr w:type="spellStart"/>
            <w:r w:rsidRPr="00EC0649">
              <w:rPr>
                <w:lang w:val="en-US"/>
              </w:rPr>
              <w:t>atsakymo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reikšmės</w:t>
            </w:r>
            <w:proofErr w:type="spellEnd"/>
          </w:p>
          <w:p w14:paraId="4AEB3ED9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def </w:t>
            </w:r>
            <w:proofErr w:type="gramStart"/>
            <w:r w:rsidRPr="00EC0649">
              <w:rPr>
                <w:lang w:val="en-US"/>
              </w:rPr>
              <w:t>answers(</w:t>
            </w:r>
            <w:proofErr w:type="spellStart"/>
            <w:proofErr w:type="gramEnd"/>
            <w:r w:rsidRPr="00EC0649">
              <w:rPr>
                <w:lang w:val="en-US"/>
              </w:rPr>
              <w:t>c_arr</w:t>
            </w:r>
            <w:proofErr w:type="spellEnd"/>
            <w:r w:rsidRPr="00EC0649">
              <w:rPr>
                <w:lang w:val="en-US"/>
              </w:rPr>
              <w:t>, x):</w:t>
            </w:r>
          </w:p>
          <w:p w14:paraId="3DD6E605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y = 0</w:t>
            </w:r>
          </w:p>
          <w:p w14:paraId="784329D3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lastRenderedPageBreak/>
              <w:t xml:space="preserve">    for index in </w:t>
            </w:r>
            <w:proofErr w:type="gramStart"/>
            <w:r w:rsidRPr="00EC0649">
              <w:rPr>
                <w:lang w:val="en-US"/>
              </w:rPr>
              <w:t>range(</w:t>
            </w:r>
            <w:proofErr w:type="gramEnd"/>
            <w:r w:rsidRPr="00EC0649">
              <w:rPr>
                <w:lang w:val="en-US"/>
              </w:rPr>
              <w:t xml:space="preserve">0, </w:t>
            </w:r>
            <w:proofErr w:type="spellStart"/>
            <w:r w:rsidRPr="00EC0649">
              <w:rPr>
                <w:lang w:val="en-US"/>
              </w:rPr>
              <w:t>len</w:t>
            </w:r>
            <w:proofErr w:type="spellEnd"/>
            <w:r w:rsidRPr="00EC0649">
              <w:rPr>
                <w:lang w:val="en-US"/>
              </w:rPr>
              <w:t>(</w:t>
            </w:r>
            <w:proofErr w:type="spellStart"/>
            <w:r w:rsidRPr="00EC0649">
              <w:rPr>
                <w:lang w:val="en-US"/>
              </w:rPr>
              <w:t>c_arr</w:t>
            </w:r>
            <w:proofErr w:type="spellEnd"/>
            <w:r w:rsidRPr="00EC0649">
              <w:rPr>
                <w:lang w:val="en-US"/>
              </w:rPr>
              <w:t>)):</w:t>
            </w:r>
          </w:p>
          <w:p w14:paraId="43A885F4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    y = y + </w:t>
            </w:r>
            <w:proofErr w:type="spellStart"/>
            <w:r w:rsidRPr="00EC0649">
              <w:rPr>
                <w:lang w:val="en-US"/>
              </w:rPr>
              <w:t>c_arr</w:t>
            </w:r>
            <w:proofErr w:type="spellEnd"/>
            <w:r w:rsidRPr="00EC0649">
              <w:rPr>
                <w:lang w:val="en-US"/>
              </w:rPr>
              <w:t>[index] * (x ** index)</w:t>
            </w:r>
          </w:p>
          <w:p w14:paraId="3327B6AF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return </w:t>
            </w:r>
            <w:proofErr w:type="gramStart"/>
            <w:r w:rsidRPr="00EC0649">
              <w:rPr>
                <w:lang w:val="en-US"/>
              </w:rPr>
              <w:t>y</w:t>
            </w:r>
            <w:proofErr w:type="gramEnd"/>
          </w:p>
          <w:p w14:paraId="159837A3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0B9B1673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Y = </w:t>
            </w:r>
            <w:proofErr w:type="spellStart"/>
            <w:proofErr w:type="gramStart"/>
            <w:r w:rsidRPr="00EC0649">
              <w:rPr>
                <w:lang w:val="en-US"/>
              </w:rPr>
              <w:t>np.array</w:t>
            </w:r>
            <w:proofErr w:type="spellEnd"/>
            <w:proofErr w:type="gramEnd"/>
            <w:r w:rsidRPr="00EC0649">
              <w:rPr>
                <w:lang w:val="en-US"/>
              </w:rPr>
              <w:t>([80295, 78470, 78694, 83002, 84500, 89432, 90323, 90357, 88153, 85204, 84954, 77767, 83551, 81739, 78293, 78909, 75143, 76430, 76781, 78699, 75582])</w:t>
            </w:r>
          </w:p>
          <w:p w14:paraId="57B8F006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n = </w:t>
            </w:r>
            <w:proofErr w:type="spellStart"/>
            <w:r w:rsidRPr="00EC0649">
              <w:rPr>
                <w:lang w:val="en-US"/>
              </w:rPr>
              <w:t>len</w:t>
            </w:r>
            <w:proofErr w:type="spellEnd"/>
            <w:r w:rsidRPr="00EC0649">
              <w:rPr>
                <w:lang w:val="en-US"/>
              </w:rPr>
              <w:t>(Y)</w:t>
            </w:r>
          </w:p>
          <w:p w14:paraId="6CDD037F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75DC1FDC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X = </w:t>
            </w:r>
            <w:proofErr w:type="spellStart"/>
            <w:proofErr w:type="gramStart"/>
            <w:r w:rsidRPr="00EC0649">
              <w:rPr>
                <w:lang w:val="en-US"/>
              </w:rPr>
              <w:t>np.linspace</w:t>
            </w:r>
            <w:proofErr w:type="spellEnd"/>
            <w:proofErr w:type="gramEnd"/>
            <w:r w:rsidRPr="00EC0649">
              <w:rPr>
                <w:lang w:val="en-US"/>
              </w:rPr>
              <w:t>(3, n, n)</w:t>
            </w:r>
          </w:p>
          <w:p w14:paraId="18BF3D86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# </w:t>
            </w:r>
            <w:proofErr w:type="spellStart"/>
            <w:r w:rsidRPr="00EC0649">
              <w:rPr>
                <w:lang w:val="en-US"/>
              </w:rPr>
              <w:t>aproksimuojancios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kreivės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eilė</w:t>
            </w:r>
            <w:proofErr w:type="spellEnd"/>
          </w:p>
          <w:p w14:paraId="7BA8083B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>deg = 7</w:t>
            </w:r>
          </w:p>
          <w:p w14:paraId="7850B55E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r w:rsidRPr="00EC0649">
              <w:rPr>
                <w:lang w:val="en-US"/>
              </w:rPr>
              <w:t>draw_points</w:t>
            </w:r>
            <w:proofErr w:type="spellEnd"/>
            <w:r w:rsidRPr="00EC0649">
              <w:rPr>
                <w:lang w:val="en-US"/>
              </w:rPr>
              <w:t xml:space="preserve"> = 100</w:t>
            </w:r>
          </w:p>
          <w:p w14:paraId="4B4AD3C1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10AA6FA7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G = </w:t>
            </w:r>
            <w:proofErr w:type="gramStart"/>
            <w:r w:rsidRPr="00EC0649">
              <w:rPr>
                <w:lang w:val="en-US"/>
              </w:rPr>
              <w:t>base(</w:t>
            </w:r>
            <w:proofErr w:type="gramEnd"/>
            <w:r w:rsidRPr="00EC0649">
              <w:rPr>
                <w:lang w:val="en-US"/>
              </w:rPr>
              <w:t>deg, X)</w:t>
            </w:r>
          </w:p>
          <w:p w14:paraId="758A19A7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c = </w:t>
            </w:r>
            <w:proofErr w:type="gramStart"/>
            <w:r w:rsidRPr="00EC0649">
              <w:rPr>
                <w:lang w:val="en-US"/>
              </w:rPr>
              <w:t>coefficients(</w:t>
            </w:r>
            <w:proofErr w:type="gramEnd"/>
            <w:r w:rsidRPr="00EC0649">
              <w:rPr>
                <w:lang w:val="en-US"/>
              </w:rPr>
              <w:t>G, Y)</w:t>
            </w:r>
          </w:p>
          <w:p w14:paraId="4E072084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027743BF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gramStart"/>
            <w:r w:rsidRPr="00EC0649">
              <w:rPr>
                <w:lang w:val="en-US"/>
              </w:rPr>
              <w:t>print(</w:t>
            </w:r>
            <w:proofErr w:type="gramEnd"/>
            <w:r w:rsidRPr="00EC0649">
              <w:rPr>
                <w:lang w:val="en-US"/>
              </w:rPr>
              <w:t>"</w:t>
            </w:r>
            <w:proofErr w:type="spellStart"/>
            <w:r w:rsidRPr="00EC0649">
              <w:rPr>
                <w:lang w:val="en-US"/>
              </w:rPr>
              <w:t>Aproksimacijos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funkcijos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koeficientai</w:t>
            </w:r>
            <w:proofErr w:type="spellEnd"/>
            <w:r w:rsidRPr="00EC0649">
              <w:rPr>
                <w:lang w:val="en-US"/>
              </w:rPr>
              <w:t>:")</w:t>
            </w:r>
          </w:p>
          <w:p w14:paraId="346E970E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>print(</w:t>
            </w:r>
            <w:proofErr w:type="spellStart"/>
            <w:proofErr w:type="gramStart"/>
            <w:r w:rsidRPr="00EC0649">
              <w:rPr>
                <w:lang w:val="en-US"/>
              </w:rPr>
              <w:t>c.transpose</w:t>
            </w:r>
            <w:proofErr w:type="spellEnd"/>
            <w:proofErr w:type="gramEnd"/>
            <w:r w:rsidRPr="00EC0649">
              <w:rPr>
                <w:lang w:val="en-US"/>
              </w:rPr>
              <w:t>())</w:t>
            </w:r>
          </w:p>
          <w:p w14:paraId="11A5D56C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21F958D8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r w:rsidRPr="00EC0649">
              <w:rPr>
                <w:lang w:val="en-US"/>
              </w:rPr>
              <w:t>draw_x</w:t>
            </w:r>
            <w:proofErr w:type="spellEnd"/>
            <w:r w:rsidRPr="00EC0649">
              <w:rPr>
                <w:lang w:val="en-US"/>
              </w:rPr>
              <w:t xml:space="preserve"> = </w:t>
            </w:r>
            <w:proofErr w:type="spellStart"/>
            <w:proofErr w:type="gramStart"/>
            <w:r w:rsidRPr="00EC0649">
              <w:rPr>
                <w:lang w:val="en-US"/>
              </w:rPr>
              <w:t>np.linspace</w:t>
            </w:r>
            <w:proofErr w:type="spellEnd"/>
            <w:proofErr w:type="gramEnd"/>
            <w:r w:rsidRPr="00EC0649">
              <w:rPr>
                <w:lang w:val="en-US"/>
              </w:rPr>
              <w:t xml:space="preserve">(1, n, </w:t>
            </w:r>
            <w:proofErr w:type="spellStart"/>
            <w:r w:rsidRPr="00EC0649">
              <w:rPr>
                <w:lang w:val="en-US"/>
              </w:rPr>
              <w:t>draw_points</w:t>
            </w:r>
            <w:proofErr w:type="spellEnd"/>
            <w:r w:rsidRPr="00EC0649">
              <w:rPr>
                <w:lang w:val="en-US"/>
              </w:rPr>
              <w:t>)</w:t>
            </w:r>
          </w:p>
          <w:p w14:paraId="75D20A51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r w:rsidRPr="00EC0649">
              <w:rPr>
                <w:lang w:val="en-US"/>
              </w:rPr>
              <w:t>draw_y</w:t>
            </w:r>
            <w:proofErr w:type="spellEnd"/>
            <w:r w:rsidRPr="00EC0649">
              <w:rPr>
                <w:lang w:val="en-US"/>
              </w:rPr>
              <w:t xml:space="preserve"> = </w:t>
            </w:r>
            <w:proofErr w:type="spellStart"/>
            <w:proofErr w:type="gramStart"/>
            <w:r w:rsidRPr="00EC0649">
              <w:rPr>
                <w:lang w:val="en-US"/>
              </w:rPr>
              <w:t>np.zeros</w:t>
            </w:r>
            <w:proofErr w:type="spellEnd"/>
            <w:proofErr w:type="gramEnd"/>
            <w:r w:rsidRPr="00EC0649">
              <w:rPr>
                <w:lang w:val="en-US"/>
              </w:rPr>
              <w:t>(</w:t>
            </w:r>
            <w:proofErr w:type="spellStart"/>
            <w:r w:rsidRPr="00EC0649">
              <w:rPr>
                <w:lang w:val="en-US"/>
              </w:rPr>
              <w:t>draw_points</w:t>
            </w:r>
            <w:proofErr w:type="spellEnd"/>
            <w:r w:rsidRPr="00EC0649">
              <w:rPr>
                <w:lang w:val="en-US"/>
              </w:rPr>
              <w:t>)</w:t>
            </w:r>
          </w:p>
          <w:p w14:paraId="15E2B9F1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for </w:t>
            </w:r>
            <w:proofErr w:type="spellStart"/>
            <w:r w:rsidRPr="00EC0649">
              <w:rPr>
                <w:lang w:val="en-US"/>
              </w:rPr>
              <w:t>i</w:t>
            </w:r>
            <w:proofErr w:type="spellEnd"/>
            <w:r w:rsidRPr="00EC0649">
              <w:rPr>
                <w:lang w:val="en-US"/>
              </w:rPr>
              <w:t xml:space="preserve"> in </w:t>
            </w:r>
            <w:proofErr w:type="gramStart"/>
            <w:r w:rsidRPr="00EC0649">
              <w:rPr>
                <w:lang w:val="en-US"/>
              </w:rPr>
              <w:t>range(</w:t>
            </w:r>
            <w:proofErr w:type="gramEnd"/>
            <w:r w:rsidRPr="00EC0649">
              <w:rPr>
                <w:lang w:val="en-US"/>
              </w:rPr>
              <w:t xml:space="preserve">0, </w:t>
            </w:r>
            <w:proofErr w:type="spellStart"/>
            <w:r w:rsidRPr="00EC0649">
              <w:rPr>
                <w:lang w:val="en-US"/>
              </w:rPr>
              <w:t>draw_points</w:t>
            </w:r>
            <w:proofErr w:type="spellEnd"/>
            <w:r w:rsidRPr="00EC0649">
              <w:rPr>
                <w:lang w:val="en-US"/>
              </w:rPr>
              <w:t>):</w:t>
            </w:r>
          </w:p>
          <w:p w14:paraId="36041769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    </w:t>
            </w:r>
            <w:proofErr w:type="spellStart"/>
            <w:r w:rsidRPr="00EC0649">
              <w:rPr>
                <w:lang w:val="en-US"/>
              </w:rPr>
              <w:t>draw_y</w:t>
            </w:r>
            <w:proofErr w:type="spellEnd"/>
            <w:r w:rsidRPr="00EC0649">
              <w:rPr>
                <w:lang w:val="en-US"/>
              </w:rPr>
              <w:t>[</w:t>
            </w:r>
            <w:proofErr w:type="spellStart"/>
            <w:r w:rsidRPr="00EC0649">
              <w:rPr>
                <w:lang w:val="en-US"/>
              </w:rPr>
              <w:t>i</w:t>
            </w:r>
            <w:proofErr w:type="spellEnd"/>
            <w:r w:rsidRPr="00EC0649">
              <w:rPr>
                <w:lang w:val="en-US"/>
              </w:rPr>
              <w:t xml:space="preserve">] = </w:t>
            </w:r>
            <w:proofErr w:type="gramStart"/>
            <w:r w:rsidRPr="00EC0649">
              <w:rPr>
                <w:lang w:val="en-US"/>
              </w:rPr>
              <w:t>answers(</w:t>
            </w:r>
            <w:proofErr w:type="gramEnd"/>
            <w:r w:rsidRPr="00EC0649">
              <w:rPr>
                <w:lang w:val="en-US"/>
              </w:rPr>
              <w:t xml:space="preserve">c, </w:t>
            </w:r>
            <w:proofErr w:type="spellStart"/>
            <w:r w:rsidRPr="00EC0649">
              <w:rPr>
                <w:lang w:val="en-US"/>
              </w:rPr>
              <w:t>draw_x</w:t>
            </w:r>
            <w:proofErr w:type="spellEnd"/>
            <w:r w:rsidRPr="00EC0649">
              <w:rPr>
                <w:lang w:val="en-US"/>
              </w:rPr>
              <w:t>[</w:t>
            </w:r>
            <w:proofErr w:type="spellStart"/>
            <w:r w:rsidRPr="00EC0649">
              <w:rPr>
                <w:lang w:val="en-US"/>
              </w:rPr>
              <w:t>i</w:t>
            </w:r>
            <w:proofErr w:type="spellEnd"/>
            <w:r w:rsidRPr="00EC0649">
              <w:rPr>
                <w:lang w:val="en-US"/>
              </w:rPr>
              <w:t>])</w:t>
            </w:r>
          </w:p>
          <w:p w14:paraId="5602EE36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49796A01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</w:p>
          <w:p w14:paraId="51E480C7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fig = </w:t>
            </w:r>
            <w:proofErr w:type="spellStart"/>
            <w:proofErr w:type="gramStart"/>
            <w:r w:rsidRPr="00EC0649">
              <w:rPr>
                <w:lang w:val="en-US"/>
              </w:rPr>
              <w:t>plt.figure</w:t>
            </w:r>
            <w:proofErr w:type="spellEnd"/>
            <w:proofErr w:type="gramEnd"/>
            <w:r w:rsidRPr="00EC0649">
              <w:rPr>
                <w:lang w:val="en-US"/>
              </w:rPr>
              <w:t>()</w:t>
            </w:r>
          </w:p>
          <w:p w14:paraId="462D3905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r w:rsidRPr="00EC0649">
              <w:rPr>
                <w:lang w:val="en-US"/>
              </w:rPr>
              <w:t xml:space="preserve">ax = </w:t>
            </w:r>
            <w:proofErr w:type="spellStart"/>
            <w:r w:rsidRPr="00EC0649">
              <w:rPr>
                <w:lang w:val="en-US"/>
              </w:rPr>
              <w:t>fig.add_</w:t>
            </w:r>
            <w:proofErr w:type="gramStart"/>
            <w:r w:rsidRPr="00EC0649">
              <w:rPr>
                <w:lang w:val="en-US"/>
              </w:rPr>
              <w:t>subplot</w:t>
            </w:r>
            <w:proofErr w:type="spellEnd"/>
            <w:r w:rsidRPr="00EC0649">
              <w:rPr>
                <w:lang w:val="en-US"/>
              </w:rPr>
              <w:t>(</w:t>
            </w:r>
            <w:proofErr w:type="gramEnd"/>
            <w:r w:rsidRPr="00EC0649">
              <w:rPr>
                <w:lang w:val="en-US"/>
              </w:rPr>
              <w:t>)</w:t>
            </w:r>
          </w:p>
          <w:p w14:paraId="4FF14FC7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C0649">
              <w:rPr>
                <w:lang w:val="en-US"/>
              </w:rPr>
              <w:t>ax.plot</w:t>
            </w:r>
            <w:proofErr w:type="spellEnd"/>
            <w:proofErr w:type="gramEnd"/>
            <w:r w:rsidRPr="00EC0649">
              <w:rPr>
                <w:lang w:val="en-US"/>
              </w:rPr>
              <w:t>(X, Y, 'go')</w:t>
            </w:r>
          </w:p>
          <w:p w14:paraId="778E72C3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C0649">
              <w:rPr>
                <w:lang w:val="en-US"/>
              </w:rPr>
              <w:t>plt.title</w:t>
            </w:r>
            <w:proofErr w:type="spellEnd"/>
            <w:proofErr w:type="gramEnd"/>
            <w:r w:rsidRPr="00EC0649">
              <w:rPr>
                <w:lang w:val="en-US"/>
              </w:rPr>
              <w:t xml:space="preserve">("1998-2018 met\u0173 </w:t>
            </w:r>
            <w:proofErr w:type="spellStart"/>
            <w:r w:rsidRPr="00EC0649">
              <w:rPr>
                <w:lang w:val="en-US"/>
              </w:rPr>
              <w:t>Austrijos</w:t>
            </w:r>
            <w:proofErr w:type="spellEnd"/>
            <w:r w:rsidRPr="00EC0649">
              <w:rPr>
                <w:lang w:val="en-US"/>
              </w:rPr>
              <w:t xml:space="preserve"> \u0161iltnamio </w:t>
            </w:r>
            <w:proofErr w:type="spellStart"/>
            <w:r w:rsidRPr="00EC0649">
              <w:rPr>
                <w:lang w:val="en-US"/>
              </w:rPr>
              <w:t>duj</w:t>
            </w:r>
            <w:proofErr w:type="spellEnd"/>
            <w:r w:rsidRPr="00EC0649">
              <w:rPr>
                <w:lang w:val="en-US"/>
              </w:rPr>
              <w:t xml:space="preserve">\u0173 </w:t>
            </w:r>
            <w:proofErr w:type="spellStart"/>
            <w:r w:rsidRPr="00EC0649">
              <w:rPr>
                <w:lang w:val="en-US"/>
              </w:rPr>
              <w:t>emisija</w:t>
            </w:r>
            <w:proofErr w:type="spellEnd"/>
            <w:r w:rsidRPr="00EC0649">
              <w:rPr>
                <w:lang w:val="en-US"/>
              </w:rPr>
              <w:t>")</w:t>
            </w:r>
          </w:p>
          <w:p w14:paraId="2ED58B24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C0649">
              <w:rPr>
                <w:lang w:val="en-US"/>
              </w:rPr>
              <w:t>plt.ylabel</w:t>
            </w:r>
            <w:proofErr w:type="spellEnd"/>
            <w:proofErr w:type="gramEnd"/>
            <w:r w:rsidRPr="00EC0649">
              <w:rPr>
                <w:lang w:val="en-US"/>
              </w:rPr>
              <w:t>("</w:t>
            </w:r>
            <w:proofErr w:type="spellStart"/>
            <w:r w:rsidRPr="00EC0649">
              <w:rPr>
                <w:lang w:val="en-US"/>
              </w:rPr>
              <w:t>Emisija</w:t>
            </w:r>
            <w:proofErr w:type="spellEnd"/>
            <w:r w:rsidRPr="00EC0649">
              <w:rPr>
                <w:lang w:val="en-US"/>
              </w:rPr>
              <w:t>, kt")</w:t>
            </w:r>
          </w:p>
          <w:p w14:paraId="5147B7EC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C0649">
              <w:rPr>
                <w:lang w:val="en-US"/>
              </w:rPr>
              <w:t>ax.plot</w:t>
            </w:r>
            <w:proofErr w:type="spellEnd"/>
            <w:proofErr w:type="gramEnd"/>
            <w:r w:rsidRPr="00EC0649">
              <w:rPr>
                <w:lang w:val="en-US"/>
              </w:rPr>
              <w:t>(</w:t>
            </w:r>
            <w:proofErr w:type="spellStart"/>
            <w:r w:rsidRPr="00EC0649">
              <w:rPr>
                <w:lang w:val="en-US"/>
              </w:rPr>
              <w:t>draw_x</w:t>
            </w:r>
            <w:proofErr w:type="spellEnd"/>
            <w:r w:rsidRPr="00EC0649">
              <w:rPr>
                <w:lang w:val="en-US"/>
              </w:rPr>
              <w:t xml:space="preserve">, </w:t>
            </w:r>
            <w:proofErr w:type="spellStart"/>
            <w:r w:rsidRPr="00EC0649">
              <w:rPr>
                <w:lang w:val="en-US"/>
              </w:rPr>
              <w:t>draw_y</w:t>
            </w:r>
            <w:proofErr w:type="spellEnd"/>
            <w:r w:rsidRPr="00EC0649">
              <w:rPr>
                <w:lang w:val="en-US"/>
              </w:rPr>
              <w:t>, 'b-', label='</w:t>
            </w:r>
            <w:proofErr w:type="spellStart"/>
            <w:r w:rsidRPr="00EC0649">
              <w:rPr>
                <w:lang w:val="en-US"/>
              </w:rPr>
              <w:t>Šiltnamio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dujų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emisijos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aproksimacijos</w:t>
            </w:r>
            <w:proofErr w:type="spellEnd"/>
            <w:r w:rsidRPr="00EC0649">
              <w:rPr>
                <w:lang w:val="en-US"/>
              </w:rPr>
              <w:t xml:space="preserve"> </w:t>
            </w:r>
            <w:proofErr w:type="spellStart"/>
            <w:r w:rsidRPr="00EC0649">
              <w:rPr>
                <w:lang w:val="en-US"/>
              </w:rPr>
              <w:t>kreivė</w:t>
            </w:r>
            <w:proofErr w:type="spellEnd"/>
            <w:r w:rsidRPr="00EC0649">
              <w:rPr>
                <w:lang w:val="en-US"/>
              </w:rPr>
              <w:t>')</w:t>
            </w:r>
          </w:p>
          <w:p w14:paraId="4767BC64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C0649">
              <w:rPr>
                <w:lang w:val="en-US"/>
              </w:rPr>
              <w:t>plt.legend</w:t>
            </w:r>
            <w:proofErr w:type="spellEnd"/>
            <w:proofErr w:type="gramEnd"/>
            <w:r w:rsidRPr="00EC0649">
              <w:rPr>
                <w:lang w:val="en-US"/>
              </w:rPr>
              <w:t>()</w:t>
            </w:r>
          </w:p>
          <w:p w14:paraId="71B31221" w14:textId="77777777" w:rsidR="00EC0649" w:rsidRP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C0649">
              <w:rPr>
                <w:lang w:val="en-US"/>
              </w:rPr>
              <w:t>plt.draw</w:t>
            </w:r>
            <w:proofErr w:type="spellEnd"/>
            <w:proofErr w:type="gramEnd"/>
            <w:r w:rsidRPr="00EC0649">
              <w:rPr>
                <w:lang w:val="en-US"/>
              </w:rPr>
              <w:t>()</w:t>
            </w:r>
          </w:p>
          <w:p w14:paraId="58DF3060" w14:textId="7DCB78F7" w:rsidR="00EC0649" w:rsidRDefault="00EC0649" w:rsidP="00EC0649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C0649">
              <w:rPr>
                <w:lang w:val="en-US"/>
              </w:rPr>
              <w:t>plt.show</w:t>
            </w:r>
            <w:proofErr w:type="spellEnd"/>
            <w:proofErr w:type="gramEnd"/>
            <w:r w:rsidRPr="00EC0649">
              <w:rPr>
                <w:lang w:val="en-US"/>
              </w:rPr>
              <w:t>()</w:t>
            </w:r>
          </w:p>
        </w:tc>
      </w:tr>
    </w:tbl>
    <w:p w14:paraId="1240AA1C" w14:textId="7C1748AC" w:rsidR="00EC0649" w:rsidRDefault="00EC0649" w:rsidP="00EC0649">
      <w:pPr>
        <w:rPr>
          <w:lang w:val="en-US"/>
        </w:rPr>
      </w:pPr>
    </w:p>
    <w:p w14:paraId="244BF8CE" w14:textId="77777777" w:rsidR="00EC0649" w:rsidRDefault="00EC0649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0BA7495" w14:textId="1BC804A5" w:rsidR="00EC0649" w:rsidRDefault="00EC0649" w:rsidP="00EC0649">
      <w:pPr>
        <w:pStyle w:val="Heading1"/>
      </w:pPr>
      <w:bookmarkStart w:id="8" w:name="_Toc153478133"/>
      <w:proofErr w:type="spellStart"/>
      <w:r>
        <w:rPr>
          <w:lang w:val="en-US"/>
        </w:rPr>
        <w:lastRenderedPageBreak/>
        <w:t>Ketvirta</w:t>
      </w:r>
      <w:proofErr w:type="spellEnd"/>
      <w:r>
        <w:rPr>
          <w:lang w:val="en-US"/>
        </w:rPr>
        <w:t xml:space="preserve"> u</w:t>
      </w:r>
      <w:r>
        <w:t xml:space="preserve">žduotis. </w:t>
      </w:r>
      <w:r w:rsidRPr="00EC0649">
        <w:t>Parametrinis aproksimavimas</w:t>
      </w:r>
      <w:bookmarkEnd w:id="8"/>
    </w:p>
    <w:p w14:paraId="7D3E9367" w14:textId="56720C37" w:rsidR="00EC0649" w:rsidRDefault="00EC0649" w:rsidP="00EC0649">
      <w:pPr>
        <w:ind w:hanging="426"/>
      </w:pPr>
      <w:r w:rsidRPr="00EC0649">
        <w:rPr>
          <w:noProof/>
        </w:rPr>
        <w:drawing>
          <wp:inline distT="0" distB="0" distL="0" distR="0" wp14:anchorId="704B73F7" wp14:editId="4A0909E1">
            <wp:extent cx="6299835" cy="779780"/>
            <wp:effectExtent l="0" t="0" r="5715" b="1270"/>
            <wp:docPr id="45361050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10509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5584" w14:textId="5444BDE5" w:rsidR="00EC0649" w:rsidRDefault="00EC0649" w:rsidP="00EC0649">
      <w:pPr>
        <w:ind w:hanging="426"/>
      </w:pPr>
      <w:r w:rsidRPr="00EC0649">
        <w:rPr>
          <w:noProof/>
        </w:rPr>
        <w:drawing>
          <wp:inline distT="0" distB="0" distL="0" distR="0" wp14:anchorId="6C35DC45" wp14:editId="3EB22BD2">
            <wp:extent cx="6299835" cy="216535"/>
            <wp:effectExtent l="0" t="0" r="5715" b="0"/>
            <wp:docPr id="38047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75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43" w14:textId="0AA101D8" w:rsidR="006B4DA0" w:rsidRDefault="006B4DA0" w:rsidP="006B4DA0">
      <w:pPr>
        <w:pStyle w:val="Heading2"/>
      </w:pPr>
      <w:bookmarkStart w:id="9" w:name="_Toc153478134"/>
      <w:r>
        <w:t>Pradiniai duomenys</w:t>
      </w:r>
      <w:bookmarkEnd w:id="9"/>
    </w:p>
    <w:p w14:paraId="646DCE04" w14:textId="381797FA" w:rsidR="00EC0649" w:rsidRDefault="00EC0649" w:rsidP="00EC0649">
      <w:pPr>
        <w:ind w:hanging="426"/>
      </w:pPr>
      <w:r w:rsidRPr="00EC0649">
        <w:rPr>
          <w:noProof/>
        </w:rPr>
        <w:drawing>
          <wp:inline distT="0" distB="0" distL="0" distR="0" wp14:anchorId="7C2E3519" wp14:editId="3ED22F36">
            <wp:extent cx="6299835" cy="4886325"/>
            <wp:effectExtent l="0" t="0" r="5715" b="9525"/>
            <wp:docPr id="795654844" name="Picture 1" descr="A map of austria with black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54844" name="Picture 1" descr="A map of austria with black out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2AAF" w14:textId="36912913" w:rsidR="006B4DA0" w:rsidRDefault="006B4DA0" w:rsidP="006B4DA0">
      <w:pPr>
        <w:pStyle w:val="Heading2"/>
      </w:pPr>
      <w:bookmarkStart w:id="10" w:name="_Toc153478135"/>
      <w:r>
        <w:lastRenderedPageBreak/>
        <w:t>Aproksimavimo rezultatai</w:t>
      </w:r>
      <w:bookmarkEnd w:id="10"/>
    </w:p>
    <w:p w14:paraId="5A907359" w14:textId="6425C67D" w:rsidR="006B4DA0" w:rsidRDefault="006B4DA0" w:rsidP="006B4DA0">
      <w:pPr>
        <w:ind w:hanging="142"/>
      </w:pPr>
      <w:r w:rsidRPr="006B4DA0">
        <w:rPr>
          <w:noProof/>
        </w:rPr>
        <w:drawing>
          <wp:inline distT="0" distB="0" distL="0" distR="0" wp14:anchorId="183C8EDE" wp14:editId="58769B53">
            <wp:extent cx="6299835" cy="3255645"/>
            <wp:effectExtent l="0" t="0" r="5715" b="1905"/>
            <wp:docPr id="1843745619" name="Picture 1" descr="A graph of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5619" name="Picture 1" descr="A graph of a line and a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C09" w14:textId="35D58D57" w:rsidR="006B4DA0" w:rsidRDefault="006B4DA0" w:rsidP="006B4DA0">
      <w:pPr>
        <w:ind w:hanging="142"/>
      </w:pPr>
      <w:r w:rsidRPr="006B4DA0">
        <w:rPr>
          <w:noProof/>
        </w:rPr>
        <w:drawing>
          <wp:inline distT="0" distB="0" distL="0" distR="0" wp14:anchorId="5C9C007F" wp14:editId="5A1F9922">
            <wp:extent cx="6299835" cy="3169285"/>
            <wp:effectExtent l="0" t="0" r="5715" b="0"/>
            <wp:docPr id="2055788572" name="Picture 1" descr="A graph of line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88572" name="Picture 1" descr="A graph of lines and a lin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75C4" w14:textId="1356C6E0" w:rsidR="006B4DA0" w:rsidRDefault="006B4DA0" w:rsidP="006B4DA0">
      <w:pPr>
        <w:ind w:hanging="142"/>
      </w:pPr>
      <w:r w:rsidRPr="006B4DA0">
        <w:rPr>
          <w:noProof/>
        </w:rPr>
        <w:lastRenderedPageBreak/>
        <w:drawing>
          <wp:inline distT="0" distB="0" distL="0" distR="0" wp14:anchorId="03184344" wp14:editId="4AD63EC8">
            <wp:extent cx="6299835" cy="3277870"/>
            <wp:effectExtent l="0" t="0" r="5715" b="0"/>
            <wp:docPr id="1028456637" name="Picture 1" descr="A graph of a car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6637" name="Picture 1" descr="A graph of a car with red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AF9D" w14:textId="75840D07" w:rsidR="006B4DA0" w:rsidRDefault="006B4DA0" w:rsidP="006B4DA0">
      <w:pPr>
        <w:ind w:hanging="142"/>
      </w:pPr>
      <w:r w:rsidRPr="006B4DA0">
        <w:rPr>
          <w:noProof/>
        </w:rPr>
        <w:drawing>
          <wp:inline distT="0" distB="0" distL="0" distR="0" wp14:anchorId="65F4C119" wp14:editId="4071BFF5">
            <wp:extent cx="6299835" cy="3289300"/>
            <wp:effectExtent l="0" t="0" r="5715" b="6350"/>
            <wp:docPr id="692730456" name="Picture 1" descr="A graph with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0456" name="Picture 1" descr="A graph with lines and re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413A" w14:textId="45D2A49E" w:rsidR="006B4DA0" w:rsidRDefault="006B4DA0" w:rsidP="006B4DA0">
      <w:pPr>
        <w:ind w:hanging="142"/>
      </w:pPr>
      <w:r w:rsidRPr="006B4DA0">
        <w:rPr>
          <w:noProof/>
        </w:rPr>
        <w:lastRenderedPageBreak/>
        <w:drawing>
          <wp:inline distT="0" distB="0" distL="0" distR="0" wp14:anchorId="3D020C67" wp14:editId="65BB836F">
            <wp:extent cx="6299835" cy="3065145"/>
            <wp:effectExtent l="0" t="0" r="5715" b="1905"/>
            <wp:docPr id="1670074114" name="Picture 1" descr="A graph with a red ma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4114" name="Picture 1" descr="A graph with a red mark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827D" w14:textId="2FA7F22C" w:rsidR="006B4DA0" w:rsidRDefault="006B4DA0" w:rsidP="006B4DA0">
      <w:pPr>
        <w:ind w:hanging="142"/>
      </w:pPr>
      <w:r w:rsidRPr="006B4DA0">
        <w:rPr>
          <w:noProof/>
        </w:rPr>
        <w:drawing>
          <wp:inline distT="0" distB="0" distL="0" distR="0" wp14:anchorId="590250F5" wp14:editId="28F92E75">
            <wp:extent cx="6299835" cy="3109595"/>
            <wp:effectExtent l="0" t="0" r="5715" b="0"/>
            <wp:docPr id="724205924" name="Picture 1" descr="A graph with a red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05924" name="Picture 1" descr="A graph with a red mark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9974" w14:textId="47E9476B" w:rsidR="006B4DA0" w:rsidRDefault="006B4DA0" w:rsidP="006B4DA0">
      <w:pPr>
        <w:ind w:hanging="142"/>
      </w:pPr>
      <w:r w:rsidRPr="006B4DA0">
        <w:rPr>
          <w:noProof/>
        </w:rPr>
        <w:lastRenderedPageBreak/>
        <w:drawing>
          <wp:inline distT="0" distB="0" distL="0" distR="0" wp14:anchorId="5B65BC05" wp14:editId="3AFC09C3">
            <wp:extent cx="6299835" cy="3173095"/>
            <wp:effectExtent l="0" t="0" r="5715" b="8255"/>
            <wp:docPr id="323947546" name="Picture 1" descr="A graph with a red mark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47546" name="Picture 1" descr="A graph with a red marker on 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3C85" w14:textId="7E3C4924" w:rsidR="006B4DA0" w:rsidRDefault="006B4DA0" w:rsidP="006B4DA0">
      <w:pPr>
        <w:ind w:hanging="142"/>
      </w:pPr>
      <w:r w:rsidRPr="006B4DA0">
        <w:rPr>
          <w:noProof/>
        </w:rPr>
        <w:drawing>
          <wp:inline distT="0" distB="0" distL="0" distR="0" wp14:anchorId="69CEEC27" wp14:editId="153993B5">
            <wp:extent cx="6299835" cy="3193415"/>
            <wp:effectExtent l="0" t="0" r="5715" b="6985"/>
            <wp:docPr id="293519259" name="Picture 1" descr="A map of austria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9259" name="Picture 1" descr="A map of austria with a red circ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2D24" w14:textId="57BAE8F2" w:rsidR="006B4DA0" w:rsidRDefault="006B4DA0" w:rsidP="006B4DA0">
      <w:pPr>
        <w:ind w:hanging="142"/>
      </w:pPr>
      <w:r w:rsidRPr="006B4DA0">
        <w:rPr>
          <w:noProof/>
        </w:rPr>
        <w:lastRenderedPageBreak/>
        <w:drawing>
          <wp:inline distT="0" distB="0" distL="0" distR="0" wp14:anchorId="3887836D" wp14:editId="323C2E63">
            <wp:extent cx="6299835" cy="3280410"/>
            <wp:effectExtent l="0" t="0" r="5715" b="0"/>
            <wp:docPr id="1709647334" name="Picture 1" descr="A graph with a red circle and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7334" name="Picture 1" descr="A graph with a red circle and a map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0542" w14:textId="699A8126" w:rsidR="006B4DA0" w:rsidRDefault="006B4DA0" w:rsidP="006B4DA0">
      <w:pPr>
        <w:ind w:hanging="142"/>
      </w:pPr>
      <w:r w:rsidRPr="006B4DA0">
        <w:rPr>
          <w:noProof/>
        </w:rPr>
        <w:drawing>
          <wp:inline distT="0" distB="0" distL="0" distR="0" wp14:anchorId="67597DEC" wp14:editId="32FEED12">
            <wp:extent cx="6299835" cy="3197225"/>
            <wp:effectExtent l="0" t="0" r="5715" b="3175"/>
            <wp:docPr id="280734810" name="Picture 1" descr="A map of austria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34810" name="Picture 1" descr="A map of austria with a red circ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CC6D" w14:textId="330B8C0B" w:rsidR="006B4DA0" w:rsidRDefault="006B4DA0" w:rsidP="006B4DA0">
      <w:pPr>
        <w:pStyle w:val="Heading2"/>
      </w:pPr>
      <w:bookmarkStart w:id="11" w:name="_Toc153478136"/>
      <w:r>
        <w:t>Programos kodas</w:t>
      </w:r>
      <w:bookmarkEnd w:id="11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6B4DA0" w14:paraId="65C3D10A" w14:textId="77777777" w:rsidTr="006B4DA0">
        <w:tc>
          <w:tcPr>
            <w:tcW w:w="11624" w:type="dxa"/>
          </w:tcPr>
          <w:p w14:paraId="31F52B2C" w14:textId="77777777" w:rsidR="006B4DA0" w:rsidRDefault="006B4DA0" w:rsidP="006B4DA0">
            <w:pPr>
              <w:ind w:firstLine="0"/>
            </w:pPr>
            <w:r>
              <w:t>import numpy as np</w:t>
            </w:r>
          </w:p>
          <w:p w14:paraId="2586165F" w14:textId="77777777" w:rsidR="006B4DA0" w:rsidRDefault="006B4DA0" w:rsidP="006B4DA0">
            <w:pPr>
              <w:ind w:firstLine="0"/>
            </w:pPr>
            <w:r>
              <w:t>import matplotlib.pyplot as plt</w:t>
            </w:r>
          </w:p>
          <w:p w14:paraId="2414F6C2" w14:textId="77777777" w:rsidR="006B4DA0" w:rsidRDefault="006B4DA0" w:rsidP="006B4DA0">
            <w:pPr>
              <w:ind w:firstLine="0"/>
            </w:pPr>
            <w:r>
              <w:t>from matplotlib import gridspec</w:t>
            </w:r>
          </w:p>
          <w:p w14:paraId="534B2573" w14:textId="77777777" w:rsidR="006B4DA0" w:rsidRDefault="006B4DA0" w:rsidP="006B4DA0">
            <w:pPr>
              <w:ind w:firstLine="0"/>
            </w:pPr>
          </w:p>
          <w:p w14:paraId="04E896BB" w14:textId="77777777" w:rsidR="006B4DA0" w:rsidRDefault="006B4DA0" w:rsidP="006B4DA0">
            <w:pPr>
              <w:ind w:firstLine="0"/>
            </w:pPr>
            <w:r>
              <w:t>def Haar_scaling(x, j, k, a, b):</w:t>
            </w:r>
          </w:p>
          <w:p w14:paraId="69EB3143" w14:textId="77777777" w:rsidR="006B4DA0" w:rsidRDefault="006B4DA0" w:rsidP="006B4DA0">
            <w:pPr>
              <w:ind w:firstLine="0"/>
            </w:pPr>
            <w:r>
              <w:t xml:space="preserve">    eps = 1e-9</w:t>
            </w:r>
          </w:p>
          <w:p w14:paraId="7ECDD36B" w14:textId="77777777" w:rsidR="006B4DA0" w:rsidRDefault="006B4DA0" w:rsidP="006B4DA0">
            <w:pPr>
              <w:ind w:firstLine="0"/>
            </w:pPr>
            <w:r>
              <w:t xml:space="preserve">    xtld = (x - a) / (b - a)</w:t>
            </w:r>
          </w:p>
          <w:p w14:paraId="3934A848" w14:textId="77777777" w:rsidR="006B4DA0" w:rsidRDefault="006B4DA0" w:rsidP="006B4DA0">
            <w:pPr>
              <w:ind w:firstLine="0"/>
            </w:pPr>
            <w:r>
              <w:t xml:space="preserve">    xx = 2**j * xtld - k</w:t>
            </w:r>
          </w:p>
          <w:p w14:paraId="3428A81A" w14:textId="77777777" w:rsidR="006B4DA0" w:rsidRDefault="006B4DA0" w:rsidP="006B4DA0">
            <w:pPr>
              <w:ind w:firstLine="0"/>
            </w:pPr>
            <w:r>
              <w:t xml:space="preserve">    h = 2**(j/2) * (np.sign(xx + eps) - np.sign(xx - 1 - eps)) / (2 * (b - a))</w:t>
            </w:r>
          </w:p>
          <w:p w14:paraId="16C5AE09" w14:textId="77777777" w:rsidR="006B4DA0" w:rsidRDefault="006B4DA0" w:rsidP="006B4DA0">
            <w:pPr>
              <w:ind w:firstLine="0"/>
            </w:pPr>
            <w:r>
              <w:t xml:space="preserve">    return h</w:t>
            </w:r>
          </w:p>
          <w:p w14:paraId="38B258C6" w14:textId="77777777" w:rsidR="006B4DA0" w:rsidRDefault="006B4DA0" w:rsidP="006B4DA0">
            <w:pPr>
              <w:ind w:firstLine="0"/>
            </w:pPr>
          </w:p>
          <w:p w14:paraId="2D04850A" w14:textId="77777777" w:rsidR="006B4DA0" w:rsidRDefault="006B4DA0" w:rsidP="006B4DA0">
            <w:pPr>
              <w:ind w:firstLine="0"/>
            </w:pPr>
            <w:r>
              <w:t>def Haar_wavelet(x, j, k, a, b):</w:t>
            </w:r>
          </w:p>
          <w:p w14:paraId="217093B2" w14:textId="77777777" w:rsidR="006B4DA0" w:rsidRDefault="006B4DA0" w:rsidP="006B4DA0">
            <w:pPr>
              <w:ind w:firstLine="0"/>
            </w:pPr>
            <w:r>
              <w:t xml:space="preserve">    eps = 1e-9</w:t>
            </w:r>
          </w:p>
          <w:p w14:paraId="76DEDCF1" w14:textId="77777777" w:rsidR="006B4DA0" w:rsidRDefault="006B4DA0" w:rsidP="006B4DA0">
            <w:pPr>
              <w:ind w:firstLine="0"/>
            </w:pPr>
            <w:r>
              <w:t xml:space="preserve">    xtld = (x - a) / (b - a)</w:t>
            </w:r>
          </w:p>
          <w:p w14:paraId="5ECEFC1D" w14:textId="77777777" w:rsidR="006B4DA0" w:rsidRDefault="006B4DA0" w:rsidP="006B4DA0">
            <w:pPr>
              <w:ind w:firstLine="0"/>
            </w:pPr>
            <w:r>
              <w:t xml:space="preserve">    xx = 2**j * xtld - k</w:t>
            </w:r>
          </w:p>
          <w:p w14:paraId="45AADA66" w14:textId="77777777" w:rsidR="006B4DA0" w:rsidRDefault="006B4DA0" w:rsidP="006B4DA0">
            <w:pPr>
              <w:ind w:firstLine="0"/>
            </w:pPr>
            <w:r>
              <w:lastRenderedPageBreak/>
              <w:t xml:space="preserve">    h = 2**(j/2) * (np.sign(xx + eps) - 2 * np.sign(xx - 0.5) + np.sign(xx - 1 - eps)) / (2 * (b - a))</w:t>
            </w:r>
          </w:p>
          <w:p w14:paraId="46894A2E" w14:textId="77777777" w:rsidR="006B4DA0" w:rsidRDefault="006B4DA0" w:rsidP="006B4DA0">
            <w:pPr>
              <w:ind w:firstLine="0"/>
            </w:pPr>
            <w:r>
              <w:t xml:space="preserve">    return h</w:t>
            </w:r>
          </w:p>
          <w:p w14:paraId="1BEF995C" w14:textId="77777777" w:rsidR="006B4DA0" w:rsidRDefault="006B4DA0" w:rsidP="006B4DA0">
            <w:pPr>
              <w:ind w:firstLine="0"/>
            </w:pPr>
          </w:p>
          <w:p w14:paraId="51DB1F4F" w14:textId="77777777" w:rsidR="006B4DA0" w:rsidRDefault="006B4DA0" w:rsidP="006B4DA0">
            <w:pPr>
              <w:ind w:firstLine="0"/>
            </w:pPr>
            <w:r>
              <w:t>def Haar_wavelet_approximation(SX, SY, n, m):</w:t>
            </w:r>
          </w:p>
          <w:p w14:paraId="5E4CFF13" w14:textId="77777777" w:rsidR="006B4DA0" w:rsidRDefault="006B4DA0" w:rsidP="006B4DA0">
            <w:pPr>
              <w:ind w:firstLine="0"/>
            </w:pPr>
            <w:r>
              <w:t xml:space="preserve">    a = min(SX)</w:t>
            </w:r>
          </w:p>
          <w:p w14:paraId="4AE272E3" w14:textId="77777777" w:rsidR="006B4DA0" w:rsidRDefault="006B4DA0" w:rsidP="006B4DA0">
            <w:pPr>
              <w:ind w:firstLine="0"/>
            </w:pPr>
            <w:r>
              <w:t xml:space="preserve">    b = max(SX)</w:t>
            </w:r>
          </w:p>
          <w:p w14:paraId="6C5E5963" w14:textId="77777777" w:rsidR="006B4DA0" w:rsidRDefault="006B4DA0" w:rsidP="006B4DA0">
            <w:pPr>
              <w:ind w:firstLine="0"/>
            </w:pPr>
            <w:r>
              <w:t xml:space="preserve">    nnn = 2**n</w:t>
            </w:r>
          </w:p>
          <w:p w14:paraId="7A980C85" w14:textId="77777777" w:rsidR="006B4DA0" w:rsidRDefault="006B4DA0" w:rsidP="006B4DA0">
            <w:pPr>
              <w:ind w:firstLine="0"/>
            </w:pPr>
            <w:r>
              <w:t xml:space="preserve">    smooth = (b - a) * SY * 2**(-n/2)</w:t>
            </w:r>
          </w:p>
          <w:p w14:paraId="36253757" w14:textId="77777777" w:rsidR="006B4DA0" w:rsidRDefault="006B4DA0" w:rsidP="006B4DA0">
            <w:pPr>
              <w:ind w:firstLine="0"/>
            </w:pPr>
          </w:p>
          <w:p w14:paraId="4CC8C32C" w14:textId="77777777" w:rsidR="006B4DA0" w:rsidRDefault="006B4DA0" w:rsidP="006B4DA0">
            <w:pPr>
              <w:ind w:firstLine="0"/>
            </w:pPr>
            <w:r>
              <w:t xml:space="preserve">    details = {}</w:t>
            </w:r>
          </w:p>
          <w:p w14:paraId="4CF43C29" w14:textId="77777777" w:rsidR="006B4DA0" w:rsidRDefault="006B4DA0" w:rsidP="006B4DA0">
            <w:pPr>
              <w:ind w:firstLine="0"/>
            </w:pPr>
            <w:r>
              <w:t xml:space="preserve">    for i in range(1, m + 1):</w:t>
            </w:r>
          </w:p>
          <w:p w14:paraId="50B4CE2E" w14:textId="77777777" w:rsidR="006B4DA0" w:rsidRDefault="006B4DA0" w:rsidP="006B4DA0">
            <w:pPr>
              <w:ind w:firstLine="0"/>
            </w:pPr>
            <w:r>
              <w:t xml:space="preserve">        smooth1 = (smooth[::2] + smooth[1::2]) / np.sqrt(2)</w:t>
            </w:r>
          </w:p>
          <w:p w14:paraId="43569A05" w14:textId="77777777" w:rsidR="006B4DA0" w:rsidRDefault="006B4DA0" w:rsidP="006B4DA0">
            <w:pPr>
              <w:ind w:firstLine="0"/>
            </w:pPr>
            <w:r>
              <w:t xml:space="preserve">        details[i] = (smooth[::2] - smooth[1::2]) / np.sqrt(2)</w:t>
            </w:r>
          </w:p>
          <w:p w14:paraId="6C5F8D74" w14:textId="77777777" w:rsidR="006B4DA0" w:rsidRDefault="006B4DA0" w:rsidP="006B4DA0">
            <w:pPr>
              <w:ind w:firstLine="0"/>
            </w:pPr>
            <w:r>
              <w:t xml:space="preserve">        print(f'\n details {i} : ', details[i])</w:t>
            </w:r>
          </w:p>
          <w:p w14:paraId="28C27A9A" w14:textId="77777777" w:rsidR="006B4DA0" w:rsidRDefault="006B4DA0" w:rsidP="006B4DA0">
            <w:pPr>
              <w:ind w:firstLine="0"/>
            </w:pPr>
            <w:r>
              <w:t xml:space="preserve">        smooth = smooth1</w:t>
            </w:r>
          </w:p>
          <w:p w14:paraId="47E6294E" w14:textId="77777777" w:rsidR="006B4DA0" w:rsidRDefault="006B4DA0" w:rsidP="006B4DA0">
            <w:pPr>
              <w:ind w:firstLine="0"/>
            </w:pPr>
          </w:p>
          <w:p w14:paraId="63CB7A7D" w14:textId="77777777" w:rsidR="006B4DA0" w:rsidRDefault="006B4DA0" w:rsidP="006B4DA0">
            <w:pPr>
              <w:ind w:firstLine="0"/>
            </w:pPr>
            <w:r>
              <w:t xml:space="preserve">    print(f'\n smooth {i} : ', smooth)</w:t>
            </w:r>
          </w:p>
          <w:p w14:paraId="1026EF7F" w14:textId="77777777" w:rsidR="006B4DA0" w:rsidRDefault="006B4DA0" w:rsidP="006B4DA0">
            <w:pPr>
              <w:ind w:firstLine="0"/>
            </w:pPr>
            <w:r>
              <w:t xml:space="preserve">    return smooth, details</w:t>
            </w:r>
          </w:p>
          <w:p w14:paraId="40BE85B2" w14:textId="77777777" w:rsidR="006B4DA0" w:rsidRDefault="006B4DA0" w:rsidP="006B4DA0">
            <w:pPr>
              <w:ind w:firstLine="0"/>
            </w:pPr>
          </w:p>
          <w:p w14:paraId="681BDE18" w14:textId="77777777" w:rsidR="006B4DA0" w:rsidRDefault="006B4DA0" w:rsidP="006B4DA0">
            <w:pPr>
              <w:ind w:firstLine="0"/>
            </w:pPr>
            <w:r>
              <w:t>def main():</w:t>
            </w:r>
          </w:p>
          <w:p w14:paraId="10243628" w14:textId="77777777" w:rsidR="006B4DA0" w:rsidRDefault="006B4DA0" w:rsidP="006B4DA0">
            <w:pPr>
              <w:ind w:firstLine="0"/>
            </w:pPr>
            <w:r>
              <w:t xml:space="preserve">    plt.close('all')</w:t>
            </w:r>
          </w:p>
          <w:p w14:paraId="583E6489" w14:textId="77777777" w:rsidR="006B4DA0" w:rsidRDefault="006B4DA0" w:rsidP="006B4DA0">
            <w:pPr>
              <w:ind w:firstLine="0"/>
            </w:pPr>
          </w:p>
          <w:p w14:paraId="6CA3CAF6" w14:textId="77777777" w:rsidR="006B4DA0" w:rsidRDefault="006B4DA0" w:rsidP="006B4DA0">
            <w:pPr>
              <w:ind w:firstLine="0"/>
            </w:pPr>
            <w:r>
              <w:t xml:space="preserve">    n = 10</w:t>
            </w:r>
          </w:p>
          <w:p w14:paraId="62AE2E7C" w14:textId="77777777" w:rsidR="006B4DA0" w:rsidRDefault="006B4DA0" w:rsidP="006B4DA0">
            <w:pPr>
              <w:ind w:firstLine="0"/>
            </w:pPr>
            <w:r>
              <w:t xml:space="preserve">    nnn = 2**n</w:t>
            </w:r>
          </w:p>
          <w:p w14:paraId="4F3A3346" w14:textId="77777777" w:rsidR="006B4DA0" w:rsidRDefault="006B4DA0" w:rsidP="006B4DA0">
            <w:pPr>
              <w:ind w:firstLine="0"/>
            </w:pPr>
            <w:r>
              <w:t xml:space="preserve">    fhx = open(r'austriax.txt', 'r')</w:t>
            </w:r>
          </w:p>
          <w:p w14:paraId="06CDD14F" w14:textId="77777777" w:rsidR="006B4DA0" w:rsidRDefault="006B4DA0" w:rsidP="006B4DA0">
            <w:pPr>
              <w:ind w:firstLine="0"/>
            </w:pPr>
            <w:r>
              <w:t xml:space="preserve">    fhy = open(r'austriay.txt', 'r')</w:t>
            </w:r>
          </w:p>
          <w:p w14:paraId="20E3851D" w14:textId="77777777" w:rsidR="006B4DA0" w:rsidRDefault="006B4DA0" w:rsidP="006B4DA0">
            <w:pPr>
              <w:ind w:firstLine="0"/>
            </w:pPr>
            <w:r>
              <w:t xml:space="preserve">    plt.figure(1)</w:t>
            </w:r>
          </w:p>
          <w:p w14:paraId="537672F7" w14:textId="77777777" w:rsidR="006B4DA0" w:rsidRDefault="006B4DA0" w:rsidP="006B4DA0">
            <w:pPr>
              <w:ind w:firstLine="0"/>
            </w:pPr>
            <w:r>
              <w:t xml:space="preserve">    plt.axis('equal')</w:t>
            </w:r>
          </w:p>
          <w:p w14:paraId="022547E0" w14:textId="77777777" w:rsidR="006B4DA0" w:rsidRDefault="006B4DA0" w:rsidP="006B4DA0">
            <w:pPr>
              <w:ind w:firstLine="0"/>
            </w:pPr>
            <w:r>
              <w:t xml:space="preserve">    plt.grid(True)</w:t>
            </w:r>
          </w:p>
          <w:p w14:paraId="6B42FD31" w14:textId="77777777" w:rsidR="006B4DA0" w:rsidRDefault="006B4DA0" w:rsidP="006B4DA0">
            <w:pPr>
              <w:ind w:firstLine="0"/>
            </w:pPr>
          </w:p>
          <w:p w14:paraId="03F83013" w14:textId="77777777" w:rsidR="006B4DA0" w:rsidRDefault="006B4DA0" w:rsidP="006B4DA0">
            <w:pPr>
              <w:ind w:firstLine="0"/>
            </w:pPr>
            <w:r>
              <w:t xml:space="preserve">    SX = np.array(fhx.read().split(), dtype=float)</w:t>
            </w:r>
          </w:p>
          <w:p w14:paraId="63590944" w14:textId="77777777" w:rsidR="006B4DA0" w:rsidRDefault="006B4DA0" w:rsidP="006B4DA0">
            <w:pPr>
              <w:ind w:firstLine="0"/>
            </w:pPr>
            <w:r>
              <w:t xml:space="preserve">    SY = np.array(fhy.read().split(), dtype=float)</w:t>
            </w:r>
          </w:p>
          <w:p w14:paraId="69C550AA" w14:textId="77777777" w:rsidR="006B4DA0" w:rsidRDefault="006B4DA0" w:rsidP="006B4DA0">
            <w:pPr>
              <w:ind w:firstLine="0"/>
            </w:pPr>
          </w:p>
          <w:p w14:paraId="51B4773A" w14:textId="77777777" w:rsidR="006B4DA0" w:rsidRDefault="006B4DA0" w:rsidP="006B4DA0">
            <w:pPr>
              <w:ind w:firstLine="0"/>
            </w:pPr>
            <w:r>
              <w:t xml:space="preserve">    t = np.zeros_like(SX)</w:t>
            </w:r>
          </w:p>
          <w:p w14:paraId="134ED460" w14:textId="77777777" w:rsidR="006B4DA0" w:rsidRDefault="006B4DA0" w:rsidP="006B4DA0">
            <w:pPr>
              <w:ind w:firstLine="0"/>
            </w:pPr>
            <w:r>
              <w:t xml:space="preserve">    t[1:] = np.cumsum(np.linalg.norm(np.column_stack((SX[1:], SY[1:])) - np.column_stack((SX[:-1], SY[:-1])), axis=1))</w:t>
            </w:r>
          </w:p>
          <w:p w14:paraId="5236145B" w14:textId="77777777" w:rsidR="006B4DA0" w:rsidRDefault="006B4DA0" w:rsidP="006B4DA0">
            <w:pPr>
              <w:ind w:firstLine="0"/>
            </w:pPr>
          </w:p>
          <w:p w14:paraId="7FB7CAB6" w14:textId="77777777" w:rsidR="006B4DA0" w:rsidRDefault="006B4DA0" w:rsidP="006B4DA0">
            <w:pPr>
              <w:ind w:firstLine="0"/>
            </w:pPr>
            <w:r>
              <w:t xml:space="preserve">    a, b = min(t), max(t)</w:t>
            </w:r>
          </w:p>
          <w:p w14:paraId="48E89849" w14:textId="77777777" w:rsidR="006B4DA0" w:rsidRDefault="006B4DA0" w:rsidP="006B4DA0">
            <w:pPr>
              <w:ind w:firstLine="0"/>
            </w:pPr>
            <w:r>
              <w:t xml:space="preserve">    t1 = np.linspace(a, b, nnn)</w:t>
            </w:r>
          </w:p>
          <w:p w14:paraId="1E26FF37" w14:textId="77777777" w:rsidR="006B4DA0" w:rsidRDefault="006B4DA0" w:rsidP="006B4DA0">
            <w:pPr>
              <w:ind w:firstLine="0"/>
            </w:pPr>
            <w:r>
              <w:t xml:space="preserve">    tsx = np.interp(t1, t, SX)</w:t>
            </w:r>
          </w:p>
          <w:p w14:paraId="59199A86" w14:textId="77777777" w:rsidR="006B4DA0" w:rsidRDefault="006B4DA0" w:rsidP="006B4DA0">
            <w:pPr>
              <w:ind w:firstLine="0"/>
            </w:pPr>
            <w:r>
              <w:t xml:space="preserve">    tsy = np.interp(t1, t, SY)</w:t>
            </w:r>
          </w:p>
          <w:p w14:paraId="4649F3B3" w14:textId="77777777" w:rsidR="006B4DA0" w:rsidRDefault="006B4DA0" w:rsidP="006B4DA0">
            <w:pPr>
              <w:ind w:firstLine="0"/>
            </w:pPr>
            <w:r>
              <w:t xml:space="preserve">    SX, SY, t = tsx, tsy, t1</w:t>
            </w:r>
          </w:p>
          <w:p w14:paraId="1E16FEE2" w14:textId="77777777" w:rsidR="006B4DA0" w:rsidRDefault="006B4DA0" w:rsidP="006B4DA0">
            <w:pPr>
              <w:ind w:firstLine="0"/>
            </w:pPr>
          </w:p>
          <w:p w14:paraId="733CEA4E" w14:textId="77777777" w:rsidR="006B4DA0" w:rsidRDefault="006B4DA0" w:rsidP="006B4DA0">
            <w:pPr>
              <w:ind w:firstLine="0"/>
            </w:pPr>
            <w:r>
              <w:t xml:space="preserve">    plt.plot(SX, SY, 'k.')</w:t>
            </w:r>
          </w:p>
          <w:p w14:paraId="02F5BA1C" w14:textId="77777777" w:rsidR="006B4DA0" w:rsidRDefault="006B4DA0" w:rsidP="006B4DA0">
            <w:pPr>
              <w:ind w:firstLine="0"/>
            </w:pPr>
            <w:r>
              <w:t xml:space="preserve">    plt.title(f'duota funkcija, tasku skaicius 2^{n}')</w:t>
            </w:r>
          </w:p>
          <w:p w14:paraId="27F17CBF" w14:textId="77777777" w:rsidR="006B4DA0" w:rsidRDefault="006B4DA0" w:rsidP="006B4DA0">
            <w:pPr>
              <w:ind w:firstLine="0"/>
            </w:pPr>
            <w:r>
              <w:t xml:space="preserve">    xmin, xmax = min(SX), max(SX)</w:t>
            </w:r>
          </w:p>
          <w:p w14:paraId="764B642F" w14:textId="77777777" w:rsidR="006B4DA0" w:rsidRDefault="006B4DA0" w:rsidP="006B4DA0">
            <w:pPr>
              <w:ind w:firstLine="0"/>
            </w:pPr>
            <w:r>
              <w:t xml:space="preserve">    ymin, ymax = min(SY), max(SY)</w:t>
            </w:r>
          </w:p>
          <w:p w14:paraId="454F43C7" w14:textId="77777777" w:rsidR="006B4DA0" w:rsidRDefault="006B4DA0" w:rsidP="006B4DA0">
            <w:pPr>
              <w:ind w:firstLine="0"/>
            </w:pPr>
          </w:p>
          <w:p w14:paraId="0CE807EE" w14:textId="77777777" w:rsidR="006B4DA0" w:rsidRDefault="006B4DA0" w:rsidP="006B4DA0">
            <w:pPr>
              <w:ind w:firstLine="0"/>
            </w:pPr>
            <w:r>
              <w:t xml:space="preserve">    m = 10</w:t>
            </w:r>
          </w:p>
          <w:p w14:paraId="3C84F8BF" w14:textId="77777777" w:rsidR="006B4DA0" w:rsidRDefault="006B4DA0" w:rsidP="006B4DA0">
            <w:pPr>
              <w:ind w:firstLine="0"/>
            </w:pPr>
            <w:r>
              <w:t xml:space="preserve">    smoothx, detailsx = Haar_wavelet_approximation(t, SX, n, m)</w:t>
            </w:r>
          </w:p>
          <w:p w14:paraId="54479592" w14:textId="77777777" w:rsidR="006B4DA0" w:rsidRDefault="006B4DA0" w:rsidP="006B4DA0">
            <w:pPr>
              <w:ind w:firstLine="0"/>
            </w:pPr>
            <w:r>
              <w:t xml:space="preserve">    smoothy, detailsy = Haar_wavelet_approximation(t, SY, n, m)</w:t>
            </w:r>
          </w:p>
          <w:p w14:paraId="5941E83D" w14:textId="77777777" w:rsidR="006B4DA0" w:rsidRDefault="006B4DA0" w:rsidP="006B4DA0">
            <w:pPr>
              <w:ind w:firstLine="0"/>
            </w:pPr>
          </w:p>
          <w:p w14:paraId="50776312" w14:textId="77777777" w:rsidR="006B4DA0" w:rsidRDefault="006B4DA0" w:rsidP="006B4DA0">
            <w:pPr>
              <w:ind w:firstLine="0"/>
            </w:pPr>
            <w:r>
              <w:t xml:space="preserve">    print("smoothx:", smoothx)</w:t>
            </w:r>
          </w:p>
          <w:p w14:paraId="0F208D7F" w14:textId="77777777" w:rsidR="006B4DA0" w:rsidRDefault="006B4DA0" w:rsidP="006B4DA0">
            <w:pPr>
              <w:ind w:firstLine="0"/>
            </w:pPr>
            <w:r>
              <w:t xml:space="preserve">    print("smoothy:", smoothy)</w:t>
            </w:r>
          </w:p>
          <w:p w14:paraId="6EE10073" w14:textId="77777777" w:rsidR="006B4DA0" w:rsidRDefault="006B4DA0" w:rsidP="006B4DA0">
            <w:pPr>
              <w:ind w:firstLine="0"/>
            </w:pPr>
          </w:p>
          <w:p w14:paraId="48DB2846" w14:textId="77777777" w:rsidR="006B4DA0" w:rsidRDefault="006B4DA0" w:rsidP="006B4DA0">
            <w:pPr>
              <w:ind w:firstLine="0"/>
            </w:pPr>
            <w:r>
              <w:t xml:space="preserve">    hx = np.zeros(nnn)</w:t>
            </w:r>
          </w:p>
          <w:p w14:paraId="1AA4DFDF" w14:textId="77777777" w:rsidR="006B4DA0" w:rsidRDefault="006B4DA0" w:rsidP="006B4DA0">
            <w:pPr>
              <w:ind w:firstLine="0"/>
            </w:pPr>
            <w:r>
              <w:t xml:space="preserve">    hy = np.zeros(nnn)</w:t>
            </w:r>
          </w:p>
          <w:p w14:paraId="422D2AB4" w14:textId="77777777" w:rsidR="006B4DA0" w:rsidRDefault="006B4DA0" w:rsidP="006B4DA0">
            <w:pPr>
              <w:ind w:firstLine="0"/>
            </w:pPr>
          </w:p>
          <w:p w14:paraId="59CC1A2C" w14:textId="77777777" w:rsidR="006B4DA0" w:rsidRDefault="006B4DA0" w:rsidP="006B4DA0">
            <w:pPr>
              <w:ind w:firstLine="0"/>
            </w:pPr>
            <w:r>
              <w:lastRenderedPageBreak/>
              <w:t xml:space="preserve">    for k in range(2**(n-m)):</w:t>
            </w:r>
          </w:p>
          <w:p w14:paraId="06150193" w14:textId="77777777" w:rsidR="006B4DA0" w:rsidRDefault="006B4DA0" w:rsidP="006B4DA0">
            <w:pPr>
              <w:ind w:firstLine="0"/>
            </w:pPr>
            <w:r>
              <w:t xml:space="preserve">        hx += smoothx[k] * Haar_scaling(t, n-m, k, a, b)</w:t>
            </w:r>
          </w:p>
          <w:p w14:paraId="6EEA13FB" w14:textId="77777777" w:rsidR="006B4DA0" w:rsidRDefault="006B4DA0" w:rsidP="006B4DA0">
            <w:pPr>
              <w:ind w:firstLine="0"/>
            </w:pPr>
            <w:r>
              <w:t xml:space="preserve">        hy += smoothy[k] * Haar_scaling(t, n-m, k, a, b)</w:t>
            </w:r>
          </w:p>
          <w:p w14:paraId="250D6B23" w14:textId="77777777" w:rsidR="006B4DA0" w:rsidRDefault="006B4DA0" w:rsidP="006B4DA0">
            <w:pPr>
              <w:ind w:firstLine="0"/>
            </w:pPr>
          </w:p>
          <w:p w14:paraId="0ED3E75F" w14:textId="77777777" w:rsidR="006B4DA0" w:rsidRDefault="006B4DA0" w:rsidP="006B4DA0">
            <w:pPr>
              <w:ind w:firstLine="0"/>
            </w:pPr>
            <w:r>
              <w:t xml:space="preserve">    plt.figure(2)</w:t>
            </w:r>
          </w:p>
          <w:p w14:paraId="725FF030" w14:textId="77777777" w:rsidR="006B4DA0" w:rsidRDefault="006B4DA0" w:rsidP="006B4DA0">
            <w:pPr>
              <w:ind w:firstLine="0"/>
            </w:pPr>
            <w:r>
              <w:t xml:space="preserve"> </w:t>
            </w:r>
          </w:p>
          <w:p w14:paraId="658E68FB" w14:textId="77777777" w:rsidR="006B4DA0" w:rsidRDefault="006B4DA0" w:rsidP="006B4DA0">
            <w:pPr>
              <w:ind w:firstLine="0"/>
            </w:pPr>
            <w:r>
              <w:t xml:space="preserve">    </w:t>
            </w:r>
          </w:p>
          <w:p w14:paraId="235E55A7" w14:textId="77777777" w:rsidR="006B4DA0" w:rsidRDefault="006B4DA0" w:rsidP="006B4DA0">
            <w:pPr>
              <w:ind w:firstLine="0"/>
            </w:pPr>
          </w:p>
          <w:p w14:paraId="7508B3CB" w14:textId="77777777" w:rsidR="006B4DA0" w:rsidRDefault="006B4DA0" w:rsidP="006B4DA0">
            <w:pPr>
              <w:ind w:firstLine="0"/>
            </w:pPr>
          </w:p>
          <w:p w14:paraId="69E66190" w14:textId="77777777" w:rsidR="006B4DA0" w:rsidRDefault="006B4DA0" w:rsidP="006B4DA0">
            <w:pPr>
              <w:ind w:firstLine="0"/>
            </w:pPr>
            <w:r>
              <w:t xml:space="preserve">    plt.figure(2)</w:t>
            </w:r>
          </w:p>
          <w:p w14:paraId="4639C407" w14:textId="77777777" w:rsidR="006B4DA0" w:rsidRDefault="006B4DA0" w:rsidP="006B4DA0">
            <w:pPr>
              <w:ind w:firstLine="0"/>
            </w:pPr>
            <w:r>
              <w:t xml:space="preserve">    plt.axis('equal')</w:t>
            </w:r>
          </w:p>
          <w:p w14:paraId="31221DE8" w14:textId="77777777" w:rsidR="006B4DA0" w:rsidRDefault="006B4DA0" w:rsidP="006B4DA0">
            <w:pPr>
              <w:ind w:firstLine="0"/>
            </w:pPr>
            <w:r>
              <w:t xml:space="preserve">    plt.axis([xmin, xmax, ymin, ymax])</w:t>
            </w:r>
          </w:p>
          <w:p w14:paraId="04E20D33" w14:textId="77777777" w:rsidR="006B4DA0" w:rsidRDefault="006B4DA0" w:rsidP="006B4DA0">
            <w:pPr>
              <w:ind w:firstLine="0"/>
            </w:pPr>
            <w:r>
              <w:t xml:space="preserve">    plt.grid(True)</w:t>
            </w:r>
          </w:p>
          <w:p w14:paraId="6F210EAE" w14:textId="77777777" w:rsidR="006B4DA0" w:rsidRDefault="006B4DA0" w:rsidP="006B4DA0">
            <w:pPr>
              <w:ind w:firstLine="0"/>
            </w:pPr>
            <w:r>
              <w:t xml:space="preserve">    plt.plot(hx, hy, '.', linewidth=2)</w:t>
            </w:r>
          </w:p>
          <w:p w14:paraId="623D090B" w14:textId="77777777" w:rsidR="006B4DA0" w:rsidRDefault="006B4DA0" w:rsidP="006B4DA0">
            <w:pPr>
              <w:ind w:firstLine="0"/>
            </w:pPr>
            <w:r>
              <w:t xml:space="preserve">    plt.title(f'lygyje {0} suglodinta funkcija')</w:t>
            </w:r>
          </w:p>
          <w:p w14:paraId="5A90D11F" w14:textId="77777777" w:rsidR="006B4DA0" w:rsidRDefault="006B4DA0" w:rsidP="006B4DA0">
            <w:pPr>
              <w:ind w:firstLine="0"/>
            </w:pPr>
            <w:r>
              <w:t xml:space="preserve">    leg = [f'suglodinta funkcija, detalumo lygmuo {n-m}']</w:t>
            </w:r>
          </w:p>
          <w:p w14:paraId="00B38235" w14:textId="77777777" w:rsidR="006B4DA0" w:rsidRDefault="006B4DA0" w:rsidP="006B4DA0">
            <w:pPr>
              <w:ind w:firstLine="0"/>
            </w:pPr>
          </w:p>
          <w:p w14:paraId="0196ECF8" w14:textId="77777777" w:rsidR="006B4DA0" w:rsidRDefault="006B4DA0" w:rsidP="006B4DA0">
            <w:pPr>
              <w:ind w:firstLine="0"/>
            </w:pPr>
          </w:p>
          <w:p w14:paraId="160DA50A" w14:textId="77777777" w:rsidR="006B4DA0" w:rsidRDefault="006B4DA0" w:rsidP="006B4DA0">
            <w:pPr>
              <w:ind w:firstLine="0"/>
            </w:pPr>
            <w:r>
              <w:t xml:space="preserve">    for i in range(m):</w:t>
            </w:r>
          </w:p>
          <w:p w14:paraId="24811F6D" w14:textId="77777777" w:rsidR="006B4DA0" w:rsidRDefault="006B4DA0" w:rsidP="006B4DA0">
            <w:pPr>
              <w:ind w:firstLine="0"/>
            </w:pPr>
            <w:r>
              <w:t xml:space="preserve">        h1x = np.zeros(nnn)</w:t>
            </w:r>
          </w:p>
          <w:p w14:paraId="089F58ED" w14:textId="77777777" w:rsidR="006B4DA0" w:rsidRDefault="006B4DA0" w:rsidP="006B4DA0">
            <w:pPr>
              <w:ind w:firstLine="0"/>
            </w:pPr>
            <w:r>
              <w:t xml:space="preserve">        h1y = np.zeros(nnn)</w:t>
            </w:r>
          </w:p>
          <w:p w14:paraId="64234065" w14:textId="77777777" w:rsidR="006B4DA0" w:rsidRDefault="006B4DA0" w:rsidP="006B4DA0">
            <w:pPr>
              <w:ind w:firstLine="0"/>
            </w:pPr>
          </w:p>
          <w:p w14:paraId="376A3F0B" w14:textId="77777777" w:rsidR="006B4DA0" w:rsidRDefault="006B4DA0" w:rsidP="006B4DA0">
            <w:pPr>
              <w:ind w:firstLine="0"/>
            </w:pPr>
            <w:r>
              <w:t xml:space="preserve">        for k in range(2**(n-m+i)):</w:t>
            </w:r>
          </w:p>
          <w:p w14:paraId="02014ACA" w14:textId="77777777" w:rsidR="006B4DA0" w:rsidRDefault="006B4DA0" w:rsidP="006B4DA0">
            <w:pPr>
              <w:ind w:firstLine="0"/>
            </w:pPr>
            <w:r>
              <w:t xml:space="preserve">            h1x += detailsx[m-i][k] * Haar_wavelet(t, n-m+i, k, a, b)</w:t>
            </w:r>
          </w:p>
          <w:p w14:paraId="069EC6EE" w14:textId="77777777" w:rsidR="006B4DA0" w:rsidRDefault="006B4DA0" w:rsidP="006B4DA0">
            <w:pPr>
              <w:ind w:firstLine="0"/>
            </w:pPr>
            <w:r>
              <w:t xml:space="preserve">            h1y += detailsy[m-i][k] * Haar_wavelet(t, n-m+i, k, a, b)</w:t>
            </w:r>
          </w:p>
          <w:p w14:paraId="14425E00" w14:textId="77777777" w:rsidR="006B4DA0" w:rsidRDefault="006B4DA0" w:rsidP="006B4DA0">
            <w:pPr>
              <w:ind w:firstLine="0"/>
            </w:pPr>
          </w:p>
          <w:p w14:paraId="511CDFAF" w14:textId="77777777" w:rsidR="006B4DA0" w:rsidRDefault="006B4DA0" w:rsidP="006B4DA0">
            <w:pPr>
              <w:ind w:firstLine="0"/>
            </w:pPr>
          </w:p>
          <w:p w14:paraId="5BBE2848" w14:textId="77777777" w:rsidR="006B4DA0" w:rsidRDefault="006B4DA0" w:rsidP="006B4DA0">
            <w:pPr>
              <w:ind w:firstLine="0"/>
            </w:pPr>
            <w:r>
              <w:t xml:space="preserve">        hx += h1x</w:t>
            </w:r>
          </w:p>
          <w:p w14:paraId="291C434D" w14:textId="77777777" w:rsidR="006B4DA0" w:rsidRDefault="006B4DA0" w:rsidP="006B4DA0">
            <w:pPr>
              <w:ind w:firstLine="0"/>
            </w:pPr>
            <w:r>
              <w:t xml:space="preserve">        hy += h1y</w:t>
            </w:r>
          </w:p>
          <w:p w14:paraId="3C4E9F17" w14:textId="77777777" w:rsidR="006B4DA0" w:rsidRDefault="006B4DA0" w:rsidP="006B4DA0">
            <w:pPr>
              <w:ind w:firstLine="0"/>
            </w:pPr>
          </w:p>
          <w:p w14:paraId="2F39FF16" w14:textId="77777777" w:rsidR="006B4DA0" w:rsidRDefault="006B4DA0" w:rsidP="006B4DA0">
            <w:pPr>
              <w:ind w:firstLine="0"/>
            </w:pPr>
            <w:r>
              <w:t xml:space="preserve">        plt.figure(i + 3, figsize=(10, 10))</w:t>
            </w:r>
          </w:p>
          <w:p w14:paraId="5EFBBEA4" w14:textId="77777777" w:rsidR="006B4DA0" w:rsidRDefault="006B4DA0" w:rsidP="006B4DA0">
            <w:pPr>
              <w:ind w:firstLine="0"/>
            </w:pPr>
          </w:p>
          <w:p w14:paraId="7ACD76A3" w14:textId="77777777" w:rsidR="006B4DA0" w:rsidRDefault="006B4DA0" w:rsidP="006B4DA0">
            <w:pPr>
              <w:ind w:firstLine="0"/>
            </w:pPr>
            <w:r>
              <w:t xml:space="preserve">        plt.subplot(2, 1, 1)  # First subplot</w:t>
            </w:r>
          </w:p>
          <w:p w14:paraId="374D3BFC" w14:textId="77777777" w:rsidR="006B4DA0" w:rsidRDefault="006B4DA0" w:rsidP="006B4DA0">
            <w:pPr>
              <w:ind w:firstLine="0"/>
            </w:pPr>
            <w:r>
              <w:t xml:space="preserve">        plt.axis('equal')</w:t>
            </w:r>
          </w:p>
          <w:p w14:paraId="2902F443" w14:textId="77777777" w:rsidR="006B4DA0" w:rsidRDefault="006B4DA0" w:rsidP="006B4DA0">
            <w:pPr>
              <w:ind w:firstLine="0"/>
            </w:pPr>
            <w:r>
              <w:t xml:space="preserve">        plt.axis([xmin, xmax, ymin, ymax])</w:t>
            </w:r>
          </w:p>
          <w:p w14:paraId="71616D47" w14:textId="77777777" w:rsidR="006B4DA0" w:rsidRDefault="006B4DA0" w:rsidP="006B4DA0">
            <w:pPr>
              <w:ind w:firstLine="0"/>
            </w:pPr>
            <w:r>
              <w:t xml:space="preserve">        plt.grid(True)</w:t>
            </w:r>
          </w:p>
          <w:p w14:paraId="41AA2CD0" w14:textId="77777777" w:rsidR="006B4DA0" w:rsidRDefault="006B4DA0" w:rsidP="006B4DA0">
            <w:pPr>
              <w:ind w:firstLine="0"/>
            </w:pPr>
            <w:r>
              <w:t xml:space="preserve">        plt.plot(hx, hy, linewidth=2)</w:t>
            </w:r>
          </w:p>
          <w:p w14:paraId="3885F052" w14:textId="77777777" w:rsidR="006B4DA0" w:rsidRDefault="006B4DA0" w:rsidP="006B4DA0">
            <w:pPr>
              <w:ind w:firstLine="0"/>
            </w:pPr>
            <w:r>
              <w:t xml:space="preserve">        plt.title(f'lygyje {i+1} suglodinta funkcija')</w:t>
            </w:r>
          </w:p>
          <w:p w14:paraId="05613B94" w14:textId="77777777" w:rsidR="006B4DA0" w:rsidRDefault="006B4DA0" w:rsidP="006B4DA0">
            <w:pPr>
              <w:ind w:firstLine="0"/>
            </w:pPr>
            <w:r>
              <w:t xml:space="preserve">        </w:t>
            </w:r>
          </w:p>
          <w:p w14:paraId="7E3762AC" w14:textId="77777777" w:rsidR="006B4DA0" w:rsidRDefault="006B4DA0" w:rsidP="006B4DA0">
            <w:pPr>
              <w:ind w:firstLine="0"/>
            </w:pPr>
            <w:r>
              <w:t xml:space="preserve">        plt.subplot(2, 1, 2)  # Second subplot</w:t>
            </w:r>
          </w:p>
          <w:p w14:paraId="2DD14C62" w14:textId="77777777" w:rsidR="006B4DA0" w:rsidRDefault="006B4DA0" w:rsidP="006B4DA0">
            <w:pPr>
              <w:ind w:firstLine="0"/>
            </w:pPr>
            <w:r>
              <w:t xml:space="preserve">        plt.axis('equal')</w:t>
            </w:r>
          </w:p>
          <w:p w14:paraId="516C14A8" w14:textId="77777777" w:rsidR="006B4DA0" w:rsidRDefault="006B4DA0" w:rsidP="006B4DA0">
            <w:pPr>
              <w:ind w:firstLine="0"/>
            </w:pPr>
            <w:r>
              <w:t xml:space="preserve">        plt.axis([xmin, xmax, ymin, ymax])</w:t>
            </w:r>
          </w:p>
          <w:p w14:paraId="3A614EB1" w14:textId="77777777" w:rsidR="006B4DA0" w:rsidRDefault="006B4DA0" w:rsidP="006B4DA0">
            <w:pPr>
              <w:ind w:firstLine="0"/>
            </w:pPr>
            <w:r>
              <w:t xml:space="preserve">        plt.grid(True)</w:t>
            </w:r>
          </w:p>
          <w:p w14:paraId="4214B817" w14:textId="77777777" w:rsidR="006B4DA0" w:rsidRDefault="006B4DA0" w:rsidP="006B4DA0">
            <w:pPr>
              <w:ind w:firstLine="0"/>
            </w:pPr>
            <w:r>
              <w:t xml:space="preserve">        plt.plot(h1x + 14, h1y + 47, 'r-', linewidth=2)</w:t>
            </w:r>
          </w:p>
          <w:p w14:paraId="2FE71164" w14:textId="77777777" w:rsidR="006B4DA0" w:rsidRDefault="006B4DA0" w:rsidP="006B4DA0">
            <w:pPr>
              <w:ind w:firstLine="0"/>
            </w:pPr>
            <w:r>
              <w:t xml:space="preserve">        plt.title(f'{i+1} lygio detales')</w:t>
            </w:r>
          </w:p>
          <w:p w14:paraId="4E92E44C" w14:textId="77777777" w:rsidR="006B4DA0" w:rsidRDefault="006B4DA0" w:rsidP="006B4DA0">
            <w:pPr>
              <w:ind w:firstLine="0"/>
            </w:pPr>
            <w:r>
              <w:t xml:space="preserve">        </w:t>
            </w:r>
          </w:p>
          <w:p w14:paraId="744D0F93" w14:textId="77777777" w:rsidR="006B4DA0" w:rsidRDefault="006B4DA0" w:rsidP="006B4DA0">
            <w:pPr>
              <w:ind w:firstLine="0"/>
            </w:pPr>
            <w:r>
              <w:t xml:space="preserve">        leg.append(f'lygmens {n-m+i} detales')</w:t>
            </w:r>
          </w:p>
          <w:p w14:paraId="4B5B5DAF" w14:textId="77777777" w:rsidR="006B4DA0" w:rsidRDefault="006B4DA0" w:rsidP="006B4DA0">
            <w:pPr>
              <w:ind w:firstLine="0"/>
            </w:pPr>
          </w:p>
          <w:p w14:paraId="0B25CFFB" w14:textId="77777777" w:rsidR="006B4DA0" w:rsidRDefault="006B4DA0" w:rsidP="006B4DA0">
            <w:pPr>
              <w:ind w:firstLine="0"/>
            </w:pPr>
          </w:p>
          <w:p w14:paraId="44A875A6" w14:textId="77777777" w:rsidR="006B4DA0" w:rsidRDefault="006B4DA0" w:rsidP="006B4DA0">
            <w:pPr>
              <w:ind w:firstLine="0"/>
            </w:pPr>
          </w:p>
          <w:p w14:paraId="0DB63441" w14:textId="77777777" w:rsidR="006B4DA0" w:rsidRDefault="006B4DA0" w:rsidP="006B4DA0">
            <w:pPr>
              <w:ind w:firstLine="0"/>
            </w:pPr>
          </w:p>
          <w:p w14:paraId="21FF5803" w14:textId="77777777" w:rsidR="006B4DA0" w:rsidRDefault="006B4DA0" w:rsidP="006B4DA0">
            <w:pPr>
              <w:ind w:firstLine="0"/>
            </w:pPr>
            <w:r>
              <w:t xml:space="preserve">    plt.show()</w:t>
            </w:r>
          </w:p>
          <w:p w14:paraId="5BE03FFB" w14:textId="77777777" w:rsidR="006B4DA0" w:rsidRDefault="006B4DA0" w:rsidP="006B4DA0">
            <w:pPr>
              <w:ind w:firstLine="0"/>
            </w:pPr>
          </w:p>
          <w:p w14:paraId="450378AB" w14:textId="77777777" w:rsidR="006B4DA0" w:rsidRDefault="006B4DA0" w:rsidP="006B4DA0">
            <w:pPr>
              <w:ind w:firstLine="0"/>
            </w:pPr>
            <w:r>
              <w:t>if __name__ == "__main__":</w:t>
            </w:r>
          </w:p>
          <w:p w14:paraId="24AB96C5" w14:textId="313914F5" w:rsidR="006B4DA0" w:rsidRDefault="006B4DA0" w:rsidP="006B4DA0">
            <w:pPr>
              <w:ind w:firstLine="0"/>
            </w:pPr>
            <w:r>
              <w:t xml:space="preserve">    main()</w:t>
            </w:r>
          </w:p>
        </w:tc>
      </w:tr>
    </w:tbl>
    <w:p w14:paraId="21007D39" w14:textId="77777777" w:rsidR="006B4DA0" w:rsidRPr="006B4DA0" w:rsidRDefault="006B4DA0" w:rsidP="006B4DA0"/>
    <w:p w14:paraId="1E67CC1C" w14:textId="77777777" w:rsidR="00EC0649" w:rsidRPr="00EC0649" w:rsidRDefault="00EC0649" w:rsidP="00EC0649">
      <w:pPr>
        <w:ind w:hanging="426"/>
      </w:pPr>
    </w:p>
    <w:sectPr w:rsidR="00EC0649" w:rsidRPr="00EC0649" w:rsidSect="0062301A">
      <w:footerReference w:type="default" r:id="rId36"/>
      <w:footerReference w:type="first" r:id="rId37"/>
      <w:pgSz w:w="11906" w:h="16838"/>
      <w:pgMar w:top="851" w:right="567" w:bottom="851" w:left="1418" w:header="567" w:footer="567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0CE6E" w14:textId="77777777" w:rsidR="00DC3B76" w:rsidRDefault="00DC3B76">
      <w:r>
        <w:separator/>
      </w:r>
    </w:p>
  </w:endnote>
  <w:endnote w:type="continuationSeparator" w:id="0">
    <w:p w14:paraId="6C71824A" w14:textId="77777777" w:rsidR="00DC3B76" w:rsidRDefault="00DC3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5982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0ED2D8" w14:textId="70F10CE5" w:rsidR="0062301A" w:rsidRDefault="006230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39F937" w14:textId="77777777" w:rsidR="002B0239" w:rsidRDefault="00000000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1E5C4" w14:textId="77777777" w:rsidR="001322A0" w:rsidRDefault="001322A0"/>
  <w:p w14:paraId="1F2D87AF" w14:textId="77777777" w:rsidR="001322A0" w:rsidRDefault="001322A0"/>
  <w:p w14:paraId="7730EBE9" w14:textId="77777777" w:rsidR="001322A0" w:rsidRDefault="001322A0"/>
  <w:p w14:paraId="7B12847E" w14:textId="77777777" w:rsidR="001322A0" w:rsidRDefault="001322A0"/>
  <w:p w14:paraId="7EEFD558" w14:textId="77777777" w:rsidR="001322A0" w:rsidRDefault="001322A0"/>
  <w:p w14:paraId="548A09F3" w14:textId="77777777" w:rsidR="001322A0" w:rsidRDefault="00CA347D"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82888" w14:textId="77777777" w:rsidR="00DC3B76" w:rsidRDefault="00DC3B76">
      <w:r>
        <w:separator/>
      </w:r>
    </w:p>
  </w:footnote>
  <w:footnote w:type="continuationSeparator" w:id="0">
    <w:p w14:paraId="6958D42E" w14:textId="77777777" w:rsidR="00DC3B76" w:rsidRDefault="00DC3B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67C6EEC"/>
    <w:lvl w:ilvl="0">
      <w:start w:val="1"/>
      <w:numFmt w:val="decimal"/>
      <w:lvlText w:val="%1."/>
      <w:lvlJc w:val="left"/>
      <w:pPr>
        <w:tabs>
          <w:tab w:val="num" w:pos="3335"/>
        </w:tabs>
        <w:ind w:left="3335" w:hanging="360"/>
      </w:pPr>
    </w:lvl>
  </w:abstractNum>
  <w:abstractNum w:abstractNumId="1" w15:restartNumberingAfterBreak="0">
    <w:nsid w:val="FFFFFF7D"/>
    <w:multiLevelType w:val="singleLevel"/>
    <w:tmpl w:val="BCC682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7029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1644F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CB0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7984F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E24A1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042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66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0F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E946CB"/>
    <w:multiLevelType w:val="multilevel"/>
    <w:tmpl w:val="0F5C82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03004C8F"/>
    <w:multiLevelType w:val="multilevel"/>
    <w:tmpl w:val="FE6ADB7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5AC4C7A"/>
    <w:multiLevelType w:val="multilevel"/>
    <w:tmpl w:val="D8AE08E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3" w15:restartNumberingAfterBreak="0">
    <w:nsid w:val="112906A7"/>
    <w:multiLevelType w:val="multilevel"/>
    <w:tmpl w:val="FF5403A6"/>
    <w:lvl w:ilvl="0">
      <w:start w:val="1"/>
      <w:numFmt w:val="decimal"/>
      <w:lvlText w:val="%1."/>
      <w:lvlJc w:val="left"/>
      <w:pPr>
        <w:tabs>
          <w:tab w:val="num" w:pos="-655"/>
        </w:tabs>
        <w:ind w:left="-658" w:firstLine="6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43852BA"/>
    <w:multiLevelType w:val="multilevel"/>
    <w:tmpl w:val="17CAEA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15" w15:restartNumberingAfterBreak="0">
    <w:nsid w:val="156578BE"/>
    <w:multiLevelType w:val="multilevel"/>
    <w:tmpl w:val="28E2CF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6" w15:restartNumberingAfterBreak="0">
    <w:nsid w:val="161F5507"/>
    <w:multiLevelType w:val="multilevel"/>
    <w:tmpl w:val="EB92ED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7" w15:restartNumberingAfterBreak="0">
    <w:nsid w:val="16A27204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8" w15:restartNumberingAfterBreak="0">
    <w:nsid w:val="1C144F3E"/>
    <w:multiLevelType w:val="multilevel"/>
    <w:tmpl w:val="599890A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9" w15:restartNumberingAfterBreak="0">
    <w:nsid w:val="204412E7"/>
    <w:multiLevelType w:val="multilevel"/>
    <w:tmpl w:val="C3C639C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 w15:restartNumberingAfterBreak="0">
    <w:nsid w:val="26791927"/>
    <w:multiLevelType w:val="hybridMultilevel"/>
    <w:tmpl w:val="098A5EEA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26F66E9D"/>
    <w:multiLevelType w:val="multilevel"/>
    <w:tmpl w:val="B5CCC04C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2" w15:restartNumberingAfterBreak="0">
    <w:nsid w:val="2A9605EE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3" w15:restartNumberingAfterBreak="0">
    <w:nsid w:val="31B41259"/>
    <w:multiLevelType w:val="multilevel"/>
    <w:tmpl w:val="AD2AC79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4" w15:restartNumberingAfterBreak="0">
    <w:nsid w:val="34502993"/>
    <w:multiLevelType w:val="multilevel"/>
    <w:tmpl w:val="42D69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3C77C7"/>
    <w:multiLevelType w:val="multilevel"/>
    <w:tmpl w:val="3DCC10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402"/>
        </w:tabs>
        <w:ind w:left="3402" w:hanging="85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6" w15:restartNumberingAfterBreak="0">
    <w:nsid w:val="44831E58"/>
    <w:multiLevelType w:val="multilevel"/>
    <w:tmpl w:val="D6CA7E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7" w15:restartNumberingAfterBreak="0">
    <w:nsid w:val="49A50892"/>
    <w:multiLevelType w:val="singleLevel"/>
    <w:tmpl w:val="2138B7F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4AEB5ED6"/>
    <w:multiLevelType w:val="singleLevel"/>
    <w:tmpl w:val="789A1F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9" w15:restartNumberingAfterBreak="0">
    <w:nsid w:val="4E5C5E44"/>
    <w:multiLevelType w:val="multilevel"/>
    <w:tmpl w:val="9C4C785C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0" w15:restartNumberingAfterBreak="0">
    <w:nsid w:val="55737760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31" w15:restartNumberingAfterBreak="0">
    <w:nsid w:val="582B3FFB"/>
    <w:multiLevelType w:val="multilevel"/>
    <w:tmpl w:val="BA0E42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2" w15:restartNumberingAfterBreak="0">
    <w:nsid w:val="5E384933"/>
    <w:multiLevelType w:val="multilevel"/>
    <w:tmpl w:val="347E3AB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3" w15:restartNumberingAfterBreak="0">
    <w:nsid w:val="60492E40"/>
    <w:multiLevelType w:val="multilevel"/>
    <w:tmpl w:val="E6140F88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4AA0D74"/>
    <w:multiLevelType w:val="multilevel"/>
    <w:tmpl w:val="452C3FE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5" w15:restartNumberingAfterBreak="0">
    <w:nsid w:val="6A156D14"/>
    <w:multiLevelType w:val="multilevel"/>
    <w:tmpl w:val="BA9C9C10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27"/>
        </w:tabs>
        <w:ind w:left="2127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091"/>
        </w:tabs>
        <w:ind w:left="4091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6" w15:restartNumberingAfterBreak="0">
    <w:nsid w:val="6E854672"/>
    <w:multiLevelType w:val="multilevel"/>
    <w:tmpl w:val="9C305A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7" w15:restartNumberingAfterBreak="0">
    <w:nsid w:val="6F862570"/>
    <w:multiLevelType w:val="multilevel"/>
    <w:tmpl w:val="7FCC2D7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8" w15:restartNumberingAfterBreak="0">
    <w:nsid w:val="701B12C5"/>
    <w:multiLevelType w:val="singleLevel"/>
    <w:tmpl w:val="E5020F5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70C453E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0" w15:restartNumberingAfterBreak="0">
    <w:nsid w:val="735C5C16"/>
    <w:multiLevelType w:val="multilevel"/>
    <w:tmpl w:val="B27CCD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41" w15:restartNumberingAfterBreak="0">
    <w:nsid w:val="741E7C60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42" w15:restartNumberingAfterBreak="0">
    <w:nsid w:val="771A7190"/>
    <w:multiLevelType w:val="multilevel"/>
    <w:tmpl w:val="DB60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7A30AF"/>
    <w:multiLevelType w:val="multilevel"/>
    <w:tmpl w:val="85464998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10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88F4E03"/>
    <w:multiLevelType w:val="multilevel"/>
    <w:tmpl w:val="36FE2DC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45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46" w15:restartNumberingAfterBreak="0">
    <w:nsid w:val="7B4D10EE"/>
    <w:multiLevelType w:val="multilevel"/>
    <w:tmpl w:val="4B60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6485265">
    <w:abstractNumId w:val="39"/>
  </w:num>
  <w:num w:numId="2" w16cid:durableId="2039968818">
    <w:abstractNumId w:val="28"/>
  </w:num>
  <w:num w:numId="3" w16cid:durableId="1651321850">
    <w:abstractNumId w:val="38"/>
  </w:num>
  <w:num w:numId="4" w16cid:durableId="1790319115">
    <w:abstractNumId w:val="27"/>
  </w:num>
  <w:num w:numId="5" w16cid:durableId="946932878">
    <w:abstractNumId w:val="36"/>
  </w:num>
  <w:num w:numId="6" w16cid:durableId="2095200297">
    <w:abstractNumId w:val="43"/>
  </w:num>
  <w:num w:numId="7" w16cid:durableId="1998142928">
    <w:abstractNumId w:val="13"/>
  </w:num>
  <w:num w:numId="8" w16cid:durableId="550923575">
    <w:abstractNumId w:val="11"/>
  </w:num>
  <w:num w:numId="9" w16cid:durableId="877593548">
    <w:abstractNumId w:val="14"/>
  </w:num>
  <w:num w:numId="10" w16cid:durableId="1441683042">
    <w:abstractNumId w:val="33"/>
  </w:num>
  <w:num w:numId="11" w16cid:durableId="1606309477">
    <w:abstractNumId w:val="22"/>
  </w:num>
  <w:num w:numId="12" w16cid:durableId="1418789436">
    <w:abstractNumId w:val="30"/>
  </w:num>
  <w:num w:numId="13" w16cid:durableId="1018043928">
    <w:abstractNumId w:val="12"/>
  </w:num>
  <w:num w:numId="14" w16cid:durableId="2055034726">
    <w:abstractNumId w:val="32"/>
  </w:num>
  <w:num w:numId="15" w16cid:durableId="1837256974">
    <w:abstractNumId w:val="16"/>
  </w:num>
  <w:num w:numId="16" w16cid:durableId="660040664">
    <w:abstractNumId w:val="41"/>
  </w:num>
  <w:num w:numId="17" w16cid:durableId="1793210807">
    <w:abstractNumId w:val="17"/>
  </w:num>
  <w:num w:numId="18" w16cid:durableId="404686522">
    <w:abstractNumId w:val="14"/>
  </w:num>
  <w:num w:numId="19" w16cid:durableId="1622228103">
    <w:abstractNumId w:val="21"/>
  </w:num>
  <w:num w:numId="20" w16cid:durableId="773206175">
    <w:abstractNumId w:val="18"/>
  </w:num>
  <w:num w:numId="21" w16cid:durableId="862473919">
    <w:abstractNumId w:val="23"/>
  </w:num>
  <w:num w:numId="22" w16cid:durableId="1234776289">
    <w:abstractNumId w:val="44"/>
  </w:num>
  <w:num w:numId="23" w16cid:durableId="1990548922">
    <w:abstractNumId w:val="15"/>
  </w:num>
  <w:num w:numId="24" w16cid:durableId="1923291549">
    <w:abstractNumId w:val="34"/>
  </w:num>
  <w:num w:numId="25" w16cid:durableId="777943136">
    <w:abstractNumId w:val="37"/>
  </w:num>
  <w:num w:numId="26" w16cid:durableId="1912696397">
    <w:abstractNumId w:val="19"/>
  </w:num>
  <w:num w:numId="27" w16cid:durableId="160512597">
    <w:abstractNumId w:val="35"/>
  </w:num>
  <w:num w:numId="28" w16cid:durableId="978921682">
    <w:abstractNumId w:val="45"/>
  </w:num>
  <w:num w:numId="29" w16cid:durableId="71241551">
    <w:abstractNumId w:val="31"/>
  </w:num>
  <w:num w:numId="30" w16cid:durableId="1881473865">
    <w:abstractNumId w:val="29"/>
  </w:num>
  <w:num w:numId="31" w16cid:durableId="1228882350">
    <w:abstractNumId w:val="25"/>
  </w:num>
  <w:num w:numId="32" w16cid:durableId="1109936516">
    <w:abstractNumId w:val="26"/>
  </w:num>
  <w:num w:numId="33" w16cid:durableId="1252012875">
    <w:abstractNumId w:val="45"/>
  </w:num>
  <w:num w:numId="34" w16cid:durableId="105514859">
    <w:abstractNumId w:val="40"/>
  </w:num>
  <w:num w:numId="35" w16cid:durableId="154640444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594901676">
    <w:abstractNumId w:val="9"/>
  </w:num>
  <w:num w:numId="37" w16cid:durableId="1910846619">
    <w:abstractNumId w:val="7"/>
  </w:num>
  <w:num w:numId="38" w16cid:durableId="2119520950">
    <w:abstractNumId w:val="6"/>
  </w:num>
  <w:num w:numId="39" w16cid:durableId="917177542">
    <w:abstractNumId w:val="5"/>
  </w:num>
  <w:num w:numId="40" w16cid:durableId="1300185990">
    <w:abstractNumId w:val="4"/>
  </w:num>
  <w:num w:numId="41" w16cid:durableId="1817337692">
    <w:abstractNumId w:val="8"/>
  </w:num>
  <w:num w:numId="42" w16cid:durableId="28342997">
    <w:abstractNumId w:val="3"/>
  </w:num>
  <w:num w:numId="43" w16cid:durableId="766463309">
    <w:abstractNumId w:val="2"/>
  </w:num>
  <w:num w:numId="44" w16cid:durableId="1105685038">
    <w:abstractNumId w:val="1"/>
  </w:num>
  <w:num w:numId="45" w16cid:durableId="567226321">
    <w:abstractNumId w:val="0"/>
  </w:num>
  <w:num w:numId="46" w16cid:durableId="2069528350">
    <w:abstractNumId w:val="10"/>
  </w:num>
  <w:num w:numId="47" w16cid:durableId="2001227882">
    <w:abstractNumId w:val="42"/>
  </w:num>
  <w:num w:numId="48" w16cid:durableId="866912451">
    <w:abstractNumId w:val="46"/>
  </w:num>
  <w:num w:numId="49" w16cid:durableId="461121477">
    <w:abstractNumId w:val="24"/>
  </w:num>
  <w:num w:numId="50" w16cid:durableId="196997326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03C4"/>
    <w:rsid w:val="00000825"/>
    <w:rsid w:val="0002209C"/>
    <w:rsid w:val="0002339E"/>
    <w:rsid w:val="000360EC"/>
    <w:rsid w:val="00052178"/>
    <w:rsid w:val="0009081F"/>
    <w:rsid w:val="000C195D"/>
    <w:rsid w:val="000D7125"/>
    <w:rsid w:val="000F7E9F"/>
    <w:rsid w:val="000F7F7F"/>
    <w:rsid w:val="00100F55"/>
    <w:rsid w:val="00111C20"/>
    <w:rsid w:val="001164B5"/>
    <w:rsid w:val="001322A0"/>
    <w:rsid w:val="00140BF3"/>
    <w:rsid w:val="0015714D"/>
    <w:rsid w:val="0016215D"/>
    <w:rsid w:val="00173CAA"/>
    <w:rsid w:val="0019003D"/>
    <w:rsid w:val="00195029"/>
    <w:rsid w:val="001C6003"/>
    <w:rsid w:val="001D4E44"/>
    <w:rsid w:val="001E733B"/>
    <w:rsid w:val="001E78C7"/>
    <w:rsid w:val="001F0046"/>
    <w:rsid w:val="001F53B6"/>
    <w:rsid w:val="00214B29"/>
    <w:rsid w:val="00223B27"/>
    <w:rsid w:val="00226BE9"/>
    <w:rsid w:val="00260F87"/>
    <w:rsid w:val="0026528E"/>
    <w:rsid w:val="00291C8F"/>
    <w:rsid w:val="002949A3"/>
    <w:rsid w:val="00297AE4"/>
    <w:rsid w:val="002B0239"/>
    <w:rsid w:val="002C56BD"/>
    <w:rsid w:val="002E3EF8"/>
    <w:rsid w:val="00322B4F"/>
    <w:rsid w:val="003240FD"/>
    <w:rsid w:val="00325326"/>
    <w:rsid w:val="0035110B"/>
    <w:rsid w:val="0035586F"/>
    <w:rsid w:val="00360CC6"/>
    <w:rsid w:val="00363623"/>
    <w:rsid w:val="003768BC"/>
    <w:rsid w:val="003826EB"/>
    <w:rsid w:val="003C1B7E"/>
    <w:rsid w:val="003C2DC4"/>
    <w:rsid w:val="003C6780"/>
    <w:rsid w:val="003C7EA9"/>
    <w:rsid w:val="003D785A"/>
    <w:rsid w:val="003F1D21"/>
    <w:rsid w:val="003F2C84"/>
    <w:rsid w:val="003F5D18"/>
    <w:rsid w:val="003F5F13"/>
    <w:rsid w:val="00404E84"/>
    <w:rsid w:val="00415D80"/>
    <w:rsid w:val="00421252"/>
    <w:rsid w:val="004518E4"/>
    <w:rsid w:val="004771C9"/>
    <w:rsid w:val="004965DE"/>
    <w:rsid w:val="004A6A01"/>
    <w:rsid w:val="004B330C"/>
    <w:rsid w:val="004B4C30"/>
    <w:rsid w:val="004C3D88"/>
    <w:rsid w:val="004E181F"/>
    <w:rsid w:val="00513867"/>
    <w:rsid w:val="0052026C"/>
    <w:rsid w:val="005259DD"/>
    <w:rsid w:val="00531F74"/>
    <w:rsid w:val="00543F67"/>
    <w:rsid w:val="00567E11"/>
    <w:rsid w:val="005922DA"/>
    <w:rsid w:val="005A66F7"/>
    <w:rsid w:val="005B13B5"/>
    <w:rsid w:val="005B5342"/>
    <w:rsid w:val="005C73ED"/>
    <w:rsid w:val="005F283E"/>
    <w:rsid w:val="005F3153"/>
    <w:rsid w:val="0061399B"/>
    <w:rsid w:val="0062301A"/>
    <w:rsid w:val="00627A40"/>
    <w:rsid w:val="006303AA"/>
    <w:rsid w:val="00635E64"/>
    <w:rsid w:val="006555E7"/>
    <w:rsid w:val="006B4DA0"/>
    <w:rsid w:val="006C09D0"/>
    <w:rsid w:val="006F141F"/>
    <w:rsid w:val="007016E8"/>
    <w:rsid w:val="00703F1F"/>
    <w:rsid w:val="0070668B"/>
    <w:rsid w:val="00716769"/>
    <w:rsid w:val="0071773B"/>
    <w:rsid w:val="007321D0"/>
    <w:rsid w:val="007E6559"/>
    <w:rsid w:val="007F39F5"/>
    <w:rsid w:val="007F3AFD"/>
    <w:rsid w:val="00803DB6"/>
    <w:rsid w:val="00806D9A"/>
    <w:rsid w:val="00816B92"/>
    <w:rsid w:val="00824E6B"/>
    <w:rsid w:val="00844988"/>
    <w:rsid w:val="008A502E"/>
    <w:rsid w:val="008D3026"/>
    <w:rsid w:val="008E2762"/>
    <w:rsid w:val="008E4C03"/>
    <w:rsid w:val="009103C4"/>
    <w:rsid w:val="00920809"/>
    <w:rsid w:val="00932992"/>
    <w:rsid w:val="00933673"/>
    <w:rsid w:val="00935F36"/>
    <w:rsid w:val="00953893"/>
    <w:rsid w:val="00963BEA"/>
    <w:rsid w:val="00965287"/>
    <w:rsid w:val="009659CD"/>
    <w:rsid w:val="0096724E"/>
    <w:rsid w:val="00982FDE"/>
    <w:rsid w:val="0098431C"/>
    <w:rsid w:val="00990D35"/>
    <w:rsid w:val="009C0211"/>
    <w:rsid w:val="009D09D8"/>
    <w:rsid w:val="009E0710"/>
    <w:rsid w:val="00A049DD"/>
    <w:rsid w:val="00A262C1"/>
    <w:rsid w:val="00A671E3"/>
    <w:rsid w:val="00A6795E"/>
    <w:rsid w:val="00AA2789"/>
    <w:rsid w:val="00AA2D3A"/>
    <w:rsid w:val="00AB26BB"/>
    <w:rsid w:val="00AB7416"/>
    <w:rsid w:val="00AE0E37"/>
    <w:rsid w:val="00AE7730"/>
    <w:rsid w:val="00AE7C8B"/>
    <w:rsid w:val="00B10415"/>
    <w:rsid w:val="00B128B6"/>
    <w:rsid w:val="00B2375F"/>
    <w:rsid w:val="00B4162B"/>
    <w:rsid w:val="00B57858"/>
    <w:rsid w:val="00B63D0F"/>
    <w:rsid w:val="00B64A16"/>
    <w:rsid w:val="00B871EA"/>
    <w:rsid w:val="00B93D28"/>
    <w:rsid w:val="00BA4DB8"/>
    <w:rsid w:val="00BE7267"/>
    <w:rsid w:val="00C25271"/>
    <w:rsid w:val="00C252B3"/>
    <w:rsid w:val="00C274E2"/>
    <w:rsid w:val="00C35E4B"/>
    <w:rsid w:val="00C43AC9"/>
    <w:rsid w:val="00C450FE"/>
    <w:rsid w:val="00C56FE9"/>
    <w:rsid w:val="00C73038"/>
    <w:rsid w:val="00C802E3"/>
    <w:rsid w:val="00C87140"/>
    <w:rsid w:val="00C92248"/>
    <w:rsid w:val="00CA034F"/>
    <w:rsid w:val="00CA347D"/>
    <w:rsid w:val="00CA387A"/>
    <w:rsid w:val="00CD083D"/>
    <w:rsid w:val="00CD283B"/>
    <w:rsid w:val="00CD58DB"/>
    <w:rsid w:val="00CD77AD"/>
    <w:rsid w:val="00D006D3"/>
    <w:rsid w:val="00D10218"/>
    <w:rsid w:val="00D10655"/>
    <w:rsid w:val="00D253F8"/>
    <w:rsid w:val="00D52156"/>
    <w:rsid w:val="00D560C9"/>
    <w:rsid w:val="00D71649"/>
    <w:rsid w:val="00D91097"/>
    <w:rsid w:val="00D91DD1"/>
    <w:rsid w:val="00DB6F2C"/>
    <w:rsid w:val="00DC3B76"/>
    <w:rsid w:val="00DE5E98"/>
    <w:rsid w:val="00E03A86"/>
    <w:rsid w:val="00E22860"/>
    <w:rsid w:val="00E352C0"/>
    <w:rsid w:val="00E55394"/>
    <w:rsid w:val="00E64418"/>
    <w:rsid w:val="00E72412"/>
    <w:rsid w:val="00E768B1"/>
    <w:rsid w:val="00E9168F"/>
    <w:rsid w:val="00EA74D8"/>
    <w:rsid w:val="00EA7E22"/>
    <w:rsid w:val="00EB5168"/>
    <w:rsid w:val="00EC0649"/>
    <w:rsid w:val="00EC43F4"/>
    <w:rsid w:val="00EC5F84"/>
    <w:rsid w:val="00F01203"/>
    <w:rsid w:val="00F16C66"/>
    <w:rsid w:val="00F32903"/>
    <w:rsid w:val="00F45991"/>
    <w:rsid w:val="00F7101F"/>
    <w:rsid w:val="00F72C2B"/>
    <w:rsid w:val="00FD1638"/>
    <w:rsid w:val="00FD4A9B"/>
    <w:rsid w:val="00FE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3B43B85"/>
  <w15:docId w15:val="{90A81378-A601-4A08-A300-2D2D25D0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14D"/>
    <w:pPr>
      <w:ind w:firstLine="720"/>
      <w:jc w:val="both"/>
    </w:pPr>
    <w:rPr>
      <w:sz w:val="22"/>
      <w:lang w:eastAsia="en-US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33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11C20"/>
    <w:pPr>
      <w:keepNext/>
      <w:numPr>
        <w:ilvl w:val="1"/>
        <w:numId w:val="33"/>
      </w:numPr>
      <w:spacing w:before="240" w:after="60"/>
      <w:ind w:left="566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CD283B"/>
    <w:pPr>
      <w:keepNext/>
      <w:numPr>
        <w:ilvl w:val="2"/>
        <w:numId w:val="33"/>
      </w:numPr>
      <w:spacing w:before="240" w:after="60"/>
      <w:ind w:left="708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90D35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uiPriority w:val="39"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111C20"/>
    <w:rPr>
      <w:rFonts w:ascii="Arial" w:hAnsi="Arial"/>
      <w:b/>
      <w:bCs/>
      <w:i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  <w:style w:type="paragraph" w:styleId="ListParagraph">
    <w:name w:val="List Paragraph"/>
    <w:basedOn w:val="Normal"/>
    <w:uiPriority w:val="34"/>
    <w:qFormat/>
    <w:rsid w:val="00A262C1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locked/>
    <w:rsid w:val="00A2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locked/>
    <w:rsid w:val="00CD283B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locked/>
    <w:rsid w:val="005A66F7"/>
    <w:rPr>
      <w:i/>
      <w:iCs/>
    </w:rPr>
  </w:style>
  <w:style w:type="character" w:styleId="Strong">
    <w:name w:val="Strong"/>
    <w:basedOn w:val="DefaultParagraphFont"/>
    <w:uiPriority w:val="22"/>
    <w:qFormat/>
    <w:locked/>
    <w:rsid w:val="0035110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3D785A"/>
    <w:pPr>
      <w:numPr>
        <w:ilvl w:val="1"/>
      </w:numPr>
      <w:spacing w:after="160"/>
      <w:ind w:firstLine="72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D785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B128B6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D910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\AppData\Local\Temp\502_Ataskaitos_sablon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F285D-32E0-45B6-93F7-D13478AE2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502_Ataskaitos_sablonas.dotx</Template>
  <TotalTime>1992</TotalTime>
  <Pages>1</Pages>
  <Words>2237</Words>
  <Characters>12753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14961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Tomas</dc:creator>
  <cp:lastModifiedBy>Mildaras Karvelis</cp:lastModifiedBy>
  <cp:revision>64</cp:revision>
  <cp:lastPrinted>2023-12-29T12:20:00Z</cp:lastPrinted>
  <dcterms:created xsi:type="dcterms:W3CDTF">2014-04-04T06:05:00Z</dcterms:created>
  <dcterms:modified xsi:type="dcterms:W3CDTF">2023-12-29T12:21:00Z</dcterms:modified>
  <cp:contentStatus/>
</cp:coreProperties>
</file>